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B68EA" w14:textId="77777777" w:rsidR="003778E0" w:rsidRDefault="003778E0">
      <w:pPr>
        <w:pStyle w:val="aufz01"/>
        <w:numPr>
          <w:ilvl w:val="0"/>
          <w:numId w:val="0"/>
        </w:numPr>
        <w:rPr>
          <w:w w:val="95"/>
          <w:lang w:val="de-DE"/>
        </w:rPr>
      </w:pPr>
    </w:p>
    <w:p w14:paraId="47749BEB" w14:textId="40C16986" w:rsidR="003778E0" w:rsidRPr="00154BFD" w:rsidRDefault="003778E0">
      <w:pPr>
        <w:pStyle w:val="Heading1"/>
        <w:rPr>
          <w:rFonts w:ascii="Arial" w:hAnsi="Arial" w:cs="Arial"/>
          <w:b w:val="0"/>
          <w:bCs w:val="0"/>
          <w:color w:val="0F80D0"/>
        </w:rPr>
      </w:pPr>
      <w:r w:rsidRPr="00154BFD">
        <w:rPr>
          <w:rFonts w:ascii="Arial" w:hAnsi="Arial" w:cs="Arial"/>
          <w:b w:val="0"/>
          <w:bCs w:val="0"/>
          <w:color w:val="0F80D0"/>
        </w:rPr>
        <w:t xml:space="preserve">Mitarbeiter-Profil </w:t>
      </w:r>
    </w:p>
    <w:p w14:paraId="5F8E6813" w14:textId="0C3B463B" w:rsidR="003778E0" w:rsidRPr="003778E0" w:rsidRDefault="003778E0" w:rsidP="003778E0">
      <w:pPr>
        <w:rPr>
          <w:color w:val="79CBCA"/>
        </w:rPr>
      </w:pPr>
    </w:p>
    <w:p w14:paraId="753B9BB5" w14:textId="77777777" w:rsidR="003778E0" w:rsidRDefault="003778E0">
      <w:pPr>
        <w:rPr>
          <w:b/>
          <w:bCs/>
          <w:color w:val="6699FF"/>
        </w:rPr>
      </w:pPr>
    </w:p>
    <w:p w14:paraId="0AD163CC" w14:textId="77777777" w:rsidR="003778E0" w:rsidRPr="003778E0" w:rsidRDefault="003778E0">
      <w:pPr>
        <w:rPr>
          <w:b/>
          <w:bCs/>
          <w:color w:val="79CBCA"/>
        </w:rPr>
      </w:pPr>
      <w:r w:rsidRPr="00154BFD">
        <w:rPr>
          <w:b/>
          <w:bCs/>
          <w:color w:val="D0520F"/>
        </w:rPr>
        <w:sym w:font="Wingdings 3" w:char="F075"/>
      </w:r>
      <w:r w:rsidRPr="003778E0">
        <w:rPr>
          <w:b/>
          <w:bCs/>
          <w:color w:val="79CBCA"/>
        </w:rPr>
        <w:t xml:space="preserve"> </w:t>
      </w:r>
      <w:r w:rsidRPr="00154BFD">
        <w:rPr>
          <w:b/>
          <w:bCs/>
          <w:color w:val="0F80D0"/>
        </w:rPr>
        <w:t>Allgemeine Angaben:</w:t>
      </w:r>
    </w:p>
    <w:p w14:paraId="1DEE3219" w14:textId="77777777" w:rsidR="003778E0" w:rsidRDefault="003778E0">
      <w:pPr>
        <w:rPr>
          <w:b/>
          <w:bCs/>
          <w:color w:val="000080"/>
        </w:rPr>
      </w:pPr>
    </w:p>
    <w:tbl>
      <w:tblPr>
        <w:tblW w:w="8931" w:type="dxa"/>
        <w:tblInd w:w="3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42"/>
        <w:gridCol w:w="6289"/>
      </w:tblGrid>
      <w:tr w:rsidR="006E198E" w:rsidRPr="006E198E" w14:paraId="336F9CF9" w14:textId="77777777">
        <w:trPr>
          <w:cantSplit/>
        </w:trPr>
        <w:tc>
          <w:tcPr>
            <w:tcW w:w="2642" w:type="dxa"/>
          </w:tcPr>
          <w:p w14:paraId="5604AA45" w14:textId="77777777" w:rsidR="003778E0" w:rsidRPr="006E198E" w:rsidRDefault="003778E0">
            <w:pPr>
              <w:rPr>
                <w:b/>
                <w:bCs/>
                <w:color w:val="000000" w:themeColor="text1"/>
                <w:sz w:val="24"/>
              </w:rPr>
            </w:pPr>
            <w:r w:rsidRPr="006E198E">
              <w:rPr>
                <w:b/>
                <w:bCs/>
                <w:color w:val="000000" w:themeColor="text1"/>
                <w:sz w:val="24"/>
              </w:rPr>
              <w:t>Nachname:</w:t>
            </w:r>
          </w:p>
          <w:p w14:paraId="0C04F3F5" w14:textId="77777777" w:rsidR="003778E0" w:rsidRPr="006E198E" w:rsidRDefault="003778E0">
            <w:pPr>
              <w:rPr>
                <w:b/>
                <w:bCs/>
                <w:color w:val="000000" w:themeColor="text1"/>
                <w:sz w:val="28"/>
              </w:rPr>
            </w:pPr>
            <w:r w:rsidRPr="006E198E">
              <w:rPr>
                <w:b/>
                <w:bCs/>
                <w:color w:val="000000" w:themeColor="text1"/>
                <w:sz w:val="24"/>
              </w:rPr>
              <w:t>Vorname:</w:t>
            </w:r>
          </w:p>
        </w:tc>
        <w:tc>
          <w:tcPr>
            <w:tcW w:w="6289" w:type="dxa"/>
          </w:tcPr>
          <w:p w14:paraId="350FBE25" w14:textId="450EA794" w:rsidR="003778E0" w:rsidRPr="006E198E" w:rsidRDefault="007C1C39">
            <w:pPr>
              <w:rPr>
                <w:b/>
                <w:bCs/>
                <w:color w:val="000000" w:themeColor="text1"/>
                <w:sz w:val="28"/>
              </w:rPr>
            </w:pPr>
            <w:r w:rsidRPr="006E198E"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A10FC3A" wp14:editId="765D851C">
                      <wp:simplePos x="0" y="0"/>
                      <wp:positionH relativeFrom="column">
                        <wp:posOffset>2470150</wp:posOffset>
                      </wp:positionH>
                      <wp:positionV relativeFrom="paragraph">
                        <wp:posOffset>124460</wp:posOffset>
                      </wp:positionV>
                      <wp:extent cx="1371600" cy="1714500"/>
                      <wp:effectExtent l="0" t="0" r="0" b="0"/>
                      <wp:wrapNone/>
                      <wp:docPr id="29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371600" cy="1714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FE1FEA2" w14:textId="016C5693" w:rsidR="00D5005F" w:rsidRDefault="00D5005F">
                                  <w:pPr>
                                    <w:pStyle w:val="Caption"/>
                                    <w:rPr>
                                      <w:b w:val="0"/>
                                      <w:bCs w:val="0"/>
                                      <w:i/>
                                      <w:iCs/>
                                      <w:sz w:val="18"/>
                                      <w:lang w:val="en-GB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76EBBDE" wp14:editId="578416D2">
                                        <wp:extent cx="1188720" cy="1386205"/>
                                        <wp:effectExtent l="0" t="0" r="5080" b="0"/>
                                        <wp:docPr id="4" name="Picture 4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Picture 1"/>
                                                <pic:cNvPicPr/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188720" cy="138620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5BF26770" w14:textId="3D71E760" w:rsidR="00D5005F" w:rsidRDefault="00D5005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A10FC3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margin-left:194.5pt;margin-top:9.8pt;width:108pt;height:1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" stroked="f">
                      <v:path arrowok="t"/>
                      <v:textbox>
                        <w:txbxContent>
                          <w:p w14:paraId="3FE1FEA2" w14:textId="016C5693" w:rsidR="00D5005F" w:rsidRDefault="00D5005F">
                            <w:pPr>
                              <w:pStyle w:val="Caption"/>
                              <w:rPr>
                                <w:b w:val="0"/>
                                <w:bCs w:val="0"/>
                                <w:i/>
                                <w:iCs/>
                                <w:sz w:val="18"/>
                                <w:lang w:val="en-GB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76EBBDE" wp14:editId="578416D2">
                                  <wp:extent cx="1188720" cy="1386205"/>
                                  <wp:effectExtent l="0" t="0" r="5080" b="0"/>
                                  <wp:docPr id="4" name="Picture 4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1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88720" cy="13862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BF26770" w14:textId="3D71E760" w:rsidR="00D5005F" w:rsidRDefault="00D5005F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0324" w:rsidRPr="006E198E">
              <w:rPr>
                <w:b/>
                <w:bCs/>
                <w:color w:val="000000" w:themeColor="text1"/>
                <w:sz w:val="28"/>
              </w:rPr>
              <w:t>Deusing</w:t>
            </w:r>
          </w:p>
          <w:p w14:paraId="37FE5780" w14:textId="1F1AD8DA" w:rsidR="003778E0" w:rsidRPr="006E198E" w:rsidRDefault="00590324">
            <w:pPr>
              <w:rPr>
                <w:b/>
                <w:bCs/>
                <w:color w:val="000000" w:themeColor="text1"/>
                <w:sz w:val="28"/>
              </w:rPr>
            </w:pPr>
            <w:r w:rsidRPr="006E198E">
              <w:rPr>
                <w:b/>
                <w:bCs/>
                <w:color w:val="000000" w:themeColor="text1"/>
                <w:sz w:val="28"/>
              </w:rPr>
              <w:t>Daniel</w:t>
            </w:r>
          </w:p>
        </w:tc>
      </w:tr>
      <w:tr w:rsidR="006E198E" w:rsidRPr="006E198E" w14:paraId="2B55C311" w14:textId="77777777">
        <w:trPr>
          <w:cantSplit/>
        </w:trPr>
        <w:tc>
          <w:tcPr>
            <w:tcW w:w="2642" w:type="dxa"/>
          </w:tcPr>
          <w:p w14:paraId="5BE5BD45" w14:textId="77777777" w:rsidR="003778E0" w:rsidRPr="006E198E" w:rsidRDefault="003778E0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Geb. Datum / geb. in:</w:t>
            </w:r>
          </w:p>
        </w:tc>
        <w:tc>
          <w:tcPr>
            <w:tcW w:w="6289" w:type="dxa"/>
          </w:tcPr>
          <w:p w14:paraId="179ADE7B" w14:textId="1DB819D5" w:rsidR="003778E0" w:rsidRPr="006E198E" w:rsidRDefault="00590324">
            <w:p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10.11.1985</w:t>
            </w:r>
            <w:r w:rsidR="003778E0" w:rsidRPr="006E198E">
              <w:rPr>
                <w:color w:val="000000" w:themeColor="text1"/>
              </w:rPr>
              <w:t xml:space="preserve"> / </w:t>
            </w:r>
            <w:r w:rsidRPr="006E198E">
              <w:rPr>
                <w:color w:val="000000" w:themeColor="text1"/>
              </w:rPr>
              <w:t>Freiburg</w:t>
            </w:r>
          </w:p>
        </w:tc>
      </w:tr>
      <w:tr w:rsidR="006E198E" w:rsidRPr="006E198E" w14:paraId="38BFDE9D" w14:textId="77777777">
        <w:trPr>
          <w:cantSplit/>
        </w:trPr>
        <w:tc>
          <w:tcPr>
            <w:tcW w:w="2642" w:type="dxa"/>
          </w:tcPr>
          <w:p w14:paraId="1429275D" w14:textId="77777777" w:rsidR="003778E0" w:rsidRPr="006E198E" w:rsidRDefault="003778E0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Geschlecht:</w:t>
            </w:r>
          </w:p>
        </w:tc>
        <w:tc>
          <w:tcPr>
            <w:tcW w:w="6289" w:type="dxa"/>
          </w:tcPr>
          <w:p w14:paraId="09D7D981" w14:textId="2C799DE6" w:rsidR="003778E0" w:rsidRPr="006E198E" w:rsidRDefault="00590324">
            <w:p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m</w:t>
            </w:r>
            <w:r w:rsidR="003778E0" w:rsidRPr="006E198E">
              <w:rPr>
                <w:color w:val="000000" w:themeColor="text1"/>
              </w:rPr>
              <w:t>ännlich</w:t>
            </w:r>
          </w:p>
        </w:tc>
      </w:tr>
      <w:tr w:rsidR="006E198E" w:rsidRPr="006E198E" w14:paraId="119ED9C0" w14:textId="77777777">
        <w:trPr>
          <w:cantSplit/>
        </w:trPr>
        <w:tc>
          <w:tcPr>
            <w:tcW w:w="2642" w:type="dxa"/>
          </w:tcPr>
          <w:p w14:paraId="33CC0214" w14:textId="77777777" w:rsidR="003778E0" w:rsidRPr="006E198E" w:rsidRDefault="003778E0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Familienstand:</w:t>
            </w:r>
          </w:p>
        </w:tc>
        <w:tc>
          <w:tcPr>
            <w:tcW w:w="6289" w:type="dxa"/>
          </w:tcPr>
          <w:p w14:paraId="34789953" w14:textId="7D5929D9" w:rsidR="003778E0" w:rsidRPr="006E198E" w:rsidRDefault="00590324">
            <w:p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verheiratet</w:t>
            </w:r>
          </w:p>
        </w:tc>
      </w:tr>
      <w:tr w:rsidR="006E198E" w:rsidRPr="006E198E" w14:paraId="18FA185F" w14:textId="77777777">
        <w:trPr>
          <w:cantSplit/>
        </w:trPr>
        <w:tc>
          <w:tcPr>
            <w:tcW w:w="2642" w:type="dxa"/>
          </w:tcPr>
          <w:p w14:paraId="16145100" w14:textId="77777777" w:rsidR="003778E0" w:rsidRPr="006E198E" w:rsidRDefault="003778E0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Kinder:</w:t>
            </w:r>
          </w:p>
        </w:tc>
        <w:tc>
          <w:tcPr>
            <w:tcW w:w="6289" w:type="dxa"/>
          </w:tcPr>
          <w:p w14:paraId="247433F6" w14:textId="02545F78" w:rsidR="003778E0" w:rsidRPr="006E198E" w:rsidRDefault="006E198E">
            <w:p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2</w:t>
            </w:r>
            <w:r w:rsidR="00590324" w:rsidRPr="006E198E">
              <w:rPr>
                <w:color w:val="000000" w:themeColor="text1"/>
              </w:rPr>
              <w:t xml:space="preserve"> (Alter: </w:t>
            </w:r>
            <w:r w:rsidR="00BC70E1">
              <w:rPr>
                <w:color w:val="000000" w:themeColor="text1"/>
              </w:rPr>
              <w:t>4</w:t>
            </w:r>
            <w:r w:rsidRPr="006E198E">
              <w:rPr>
                <w:color w:val="000000" w:themeColor="text1"/>
              </w:rPr>
              <w:t xml:space="preserve">, </w:t>
            </w:r>
            <w:r w:rsidR="00BC70E1">
              <w:rPr>
                <w:color w:val="000000" w:themeColor="text1"/>
              </w:rPr>
              <w:t>2</w:t>
            </w:r>
            <w:r w:rsidR="00590324" w:rsidRPr="006E198E">
              <w:rPr>
                <w:color w:val="000000" w:themeColor="text1"/>
              </w:rPr>
              <w:t>)</w:t>
            </w:r>
          </w:p>
        </w:tc>
      </w:tr>
      <w:tr w:rsidR="006E198E" w:rsidRPr="006E198E" w14:paraId="13CEA43E" w14:textId="77777777">
        <w:trPr>
          <w:cantSplit/>
        </w:trPr>
        <w:tc>
          <w:tcPr>
            <w:tcW w:w="2642" w:type="dxa"/>
          </w:tcPr>
          <w:p w14:paraId="4D85AA3C" w14:textId="77777777" w:rsidR="003778E0" w:rsidRPr="006E198E" w:rsidRDefault="003778E0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Nationalität:</w:t>
            </w:r>
          </w:p>
        </w:tc>
        <w:tc>
          <w:tcPr>
            <w:tcW w:w="6289" w:type="dxa"/>
          </w:tcPr>
          <w:p w14:paraId="1BE0A2B4" w14:textId="53540F5E" w:rsidR="003778E0" w:rsidRPr="006E198E" w:rsidRDefault="00590324">
            <w:p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deutsch</w:t>
            </w:r>
          </w:p>
        </w:tc>
      </w:tr>
      <w:tr w:rsidR="006E198E" w:rsidRPr="006E198E" w14:paraId="30681D7F" w14:textId="77777777">
        <w:trPr>
          <w:cantSplit/>
        </w:trPr>
        <w:tc>
          <w:tcPr>
            <w:tcW w:w="2642" w:type="dxa"/>
          </w:tcPr>
          <w:p w14:paraId="797F919F" w14:textId="77777777" w:rsidR="003778E0" w:rsidRPr="006E198E" w:rsidRDefault="003778E0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Wohnort:</w:t>
            </w:r>
          </w:p>
        </w:tc>
        <w:tc>
          <w:tcPr>
            <w:tcW w:w="6289" w:type="dxa"/>
          </w:tcPr>
          <w:p w14:paraId="2E027C52" w14:textId="6300E476" w:rsidR="003778E0" w:rsidRPr="006E198E" w:rsidRDefault="00573987">
            <w:p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 xml:space="preserve">Freiburg, </w:t>
            </w:r>
            <w:r w:rsidR="003778E0" w:rsidRPr="006E198E">
              <w:rPr>
                <w:color w:val="000000" w:themeColor="text1"/>
              </w:rPr>
              <w:t>Deutschland</w:t>
            </w:r>
          </w:p>
        </w:tc>
      </w:tr>
      <w:tr w:rsidR="006E198E" w:rsidRPr="006E198E" w14:paraId="5CFB20AC" w14:textId="77777777">
        <w:trPr>
          <w:cantSplit/>
        </w:trPr>
        <w:tc>
          <w:tcPr>
            <w:tcW w:w="2642" w:type="dxa"/>
          </w:tcPr>
          <w:p w14:paraId="25406475" w14:textId="0543442E" w:rsidR="003778E0" w:rsidRPr="006E198E" w:rsidRDefault="003778E0">
            <w:pPr>
              <w:rPr>
                <w:b/>
                <w:bCs/>
                <w:color w:val="000000" w:themeColor="text1"/>
                <w:lang w:val="en-GB"/>
              </w:rPr>
            </w:pPr>
            <w:r w:rsidRPr="006E198E">
              <w:rPr>
                <w:b/>
                <w:bCs/>
                <w:color w:val="000000" w:themeColor="text1"/>
              </w:rPr>
              <w:t>Mögliche E</w:t>
            </w:r>
            <w:proofErr w:type="spellStart"/>
            <w:r w:rsidRPr="006E198E">
              <w:rPr>
                <w:b/>
                <w:bCs/>
                <w:color w:val="000000" w:themeColor="text1"/>
                <w:lang w:val="en-GB"/>
              </w:rPr>
              <w:t>insatzorte</w:t>
            </w:r>
            <w:proofErr w:type="spellEnd"/>
            <w:r w:rsidR="0006043E" w:rsidRPr="006E198E">
              <w:rPr>
                <w:b/>
                <w:bCs/>
                <w:color w:val="000000" w:themeColor="text1"/>
                <w:lang w:val="en-GB"/>
              </w:rPr>
              <w:t>:</w:t>
            </w:r>
          </w:p>
        </w:tc>
        <w:tc>
          <w:tcPr>
            <w:tcW w:w="6289" w:type="dxa"/>
          </w:tcPr>
          <w:p w14:paraId="325AB5BF" w14:textId="60912BC0" w:rsidR="003778E0" w:rsidRPr="006E198E" w:rsidRDefault="00A92CB5">
            <w:p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Deutschland</w:t>
            </w:r>
            <w:r w:rsidR="009529A0" w:rsidRPr="006E198E">
              <w:rPr>
                <w:color w:val="000000" w:themeColor="text1"/>
              </w:rPr>
              <w:t xml:space="preserve"> - </w:t>
            </w:r>
            <w:r w:rsidR="000C2DB3" w:rsidRPr="006E198E">
              <w:rPr>
                <w:color w:val="000000" w:themeColor="text1"/>
              </w:rPr>
              <w:t>bevorzugt in Baden-Württemberg</w:t>
            </w:r>
            <w:r w:rsidRPr="006E198E">
              <w:rPr>
                <w:color w:val="000000" w:themeColor="text1"/>
              </w:rPr>
              <w:t>, Schweiz</w:t>
            </w:r>
          </w:p>
        </w:tc>
      </w:tr>
      <w:tr w:rsidR="006E198E" w:rsidRPr="006E198E" w14:paraId="66E0AF73" w14:textId="77777777">
        <w:trPr>
          <w:cantSplit/>
        </w:trPr>
        <w:tc>
          <w:tcPr>
            <w:tcW w:w="2642" w:type="dxa"/>
          </w:tcPr>
          <w:p w14:paraId="1DDD4D3A" w14:textId="77777777" w:rsidR="003778E0" w:rsidRPr="006E198E" w:rsidRDefault="003778E0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Sprachen:</w:t>
            </w:r>
          </w:p>
        </w:tc>
        <w:tc>
          <w:tcPr>
            <w:tcW w:w="6289" w:type="dxa"/>
          </w:tcPr>
          <w:p w14:paraId="3C86C4B9" w14:textId="15A12E80" w:rsidR="0006043E" w:rsidRPr="006E198E" w:rsidRDefault="00590324">
            <w:p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Deutsch</w:t>
            </w:r>
            <w:r w:rsidR="0006043E" w:rsidRPr="006E198E">
              <w:rPr>
                <w:color w:val="000000" w:themeColor="text1"/>
              </w:rPr>
              <w:t xml:space="preserve"> (Muttersprache),</w:t>
            </w:r>
          </w:p>
          <w:p w14:paraId="381FAFA5" w14:textId="4D3A83D9" w:rsidR="0006043E" w:rsidRPr="006E198E" w:rsidRDefault="00590324">
            <w:p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Spanisch</w:t>
            </w:r>
            <w:r w:rsidR="004A7608" w:rsidRPr="006E198E">
              <w:rPr>
                <w:color w:val="000000" w:themeColor="text1"/>
              </w:rPr>
              <w:t xml:space="preserve"> (fließend in Wort und</w:t>
            </w:r>
            <w:r w:rsidR="0006043E" w:rsidRPr="006E198E">
              <w:rPr>
                <w:color w:val="000000" w:themeColor="text1"/>
              </w:rPr>
              <w:t xml:space="preserve"> Schrift)</w:t>
            </w:r>
            <w:r w:rsidRPr="006E198E">
              <w:rPr>
                <w:color w:val="000000" w:themeColor="text1"/>
              </w:rPr>
              <w:t>,</w:t>
            </w:r>
          </w:p>
          <w:p w14:paraId="11D54BDD" w14:textId="4769D5A4" w:rsidR="003778E0" w:rsidRPr="006E198E" w:rsidRDefault="004A7608">
            <w:p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Englisch (fließend in Wort und</w:t>
            </w:r>
            <w:r w:rsidR="003778E0" w:rsidRPr="006E198E">
              <w:rPr>
                <w:color w:val="000000" w:themeColor="text1"/>
              </w:rPr>
              <w:t xml:space="preserve"> Schrift)</w:t>
            </w:r>
            <w:r w:rsidR="00590324" w:rsidRPr="006E198E">
              <w:rPr>
                <w:color w:val="000000" w:themeColor="text1"/>
              </w:rPr>
              <w:t>,</w:t>
            </w:r>
          </w:p>
          <w:p w14:paraId="4DE86111" w14:textId="061FF497" w:rsidR="00590324" w:rsidRPr="006E198E" w:rsidRDefault="00590324">
            <w:p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Französisch (Grundkenntnisse)</w:t>
            </w:r>
          </w:p>
        </w:tc>
      </w:tr>
      <w:tr w:rsidR="003778E0" w:rsidRPr="006E198E" w14:paraId="6CBECD46" w14:textId="77777777" w:rsidTr="00302F1D">
        <w:trPr>
          <w:cantSplit/>
          <w:trHeight w:val="455"/>
        </w:trPr>
        <w:tc>
          <w:tcPr>
            <w:tcW w:w="2642" w:type="dxa"/>
          </w:tcPr>
          <w:p w14:paraId="0E1BA838" w14:textId="77777777" w:rsidR="003778E0" w:rsidRPr="006E198E" w:rsidRDefault="003778E0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Verfügbarkeit:</w:t>
            </w:r>
          </w:p>
        </w:tc>
        <w:tc>
          <w:tcPr>
            <w:tcW w:w="6289" w:type="dxa"/>
          </w:tcPr>
          <w:p w14:paraId="5611322D" w14:textId="4262D19E" w:rsidR="003778E0" w:rsidRPr="006E198E" w:rsidRDefault="003778E0">
            <w:pPr>
              <w:rPr>
                <w:i/>
                <w:iCs/>
                <w:color w:val="000000" w:themeColor="text1"/>
                <w:sz w:val="16"/>
              </w:rPr>
            </w:pPr>
            <w:r w:rsidRPr="006E198E">
              <w:rPr>
                <w:color w:val="000000" w:themeColor="text1"/>
              </w:rPr>
              <w:t xml:space="preserve">ab </w:t>
            </w:r>
            <w:r w:rsidR="00154BFD">
              <w:rPr>
                <w:color w:val="000000" w:themeColor="text1"/>
              </w:rPr>
              <w:t>sofort</w:t>
            </w:r>
          </w:p>
        </w:tc>
      </w:tr>
    </w:tbl>
    <w:p w14:paraId="4B2D6E07" w14:textId="77777777" w:rsidR="003778E0" w:rsidRPr="006E198E" w:rsidRDefault="003778E0">
      <w:pPr>
        <w:rPr>
          <w:color w:val="000000" w:themeColor="text1"/>
        </w:rPr>
      </w:pPr>
    </w:p>
    <w:tbl>
      <w:tblPr>
        <w:tblW w:w="8942" w:type="dxa"/>
        <w:tblInd w:w="3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42"/>
        <w:gridCol w:w="6300"/>
      </w:tblGrid>
      <w:tr w:rsidR="006E198E" w:rsidRPr="006E198E" w14:paraId="4D4A6BA1" w14:textId="77777777" w:rsidTr="00154BFD">
        <w:trPr>
          <w:cantSplit/>
          <w:trHeight w:val="513"/>
        </w:trPr>
        <w:tc>
          <w:tcPr>
            <w:tcW w:w="2642" w:type="dxa"/>
          </w:tcPr>
          <w:p w14:paraId="28E2D5DE" w14:textId="2D88A3EA" w:rsidR="003778E0" w:rsidRPr="006E198E" w:rsidRDefault="003778E0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Einsatz</w:t>
            </w:r>
            <w:r w:rsidR="0006043E" w:rsidRPr="006E198E">
              <w:rPr>
                <w:b/>
                <w:bCs/>
                <w:color w:val="000000" w:themeColor="text1"/>
              </w:rPr>
              <w:t xml:space="preserve"> gewünscht</w:t>
            </w:r>
            <w:r w:rsidRPr="006E198E">
              <w:rPr>
                <w:b/>
                <w:bCs/>
                <w:color w:val="000000" w:themeColor="text1"/>
              </w:rPr>
              <w:t xml:space="preserve"> als:</w:t>
            </w:r>
          </w:p>
        </w:tc>
        <w:tc>
          <w:tcPr>
            <w:tcW w:w="6300" w:type="dxa"/>
          </w:tcPr>
          <w:p w14:paraId="21336F88" w14:textId="272E40D3" w:rsidR="003778E0" w:rsidRPr="006E198E" w:rsidRDefault="008A17BC">
            <w:pPr>
              <w:rPr>
                <w:bCs/>
                <w:color w:val="000000" w:themeColor="text1"/>
              </w:rPr>
            </w:pPr>
            <w:r w:rsidRPr="006E198E">
              <w:rPr>
                <w:bCs/>
                <w:color w:val="000000" w:themeColor="text1"/>
              </w:rPr>
              <w:t>Softwareentwickler</w:t>
            </w:r>
            <w:r w:rsidR="008B56BB" w:rsidRPr="006E198E">
              <w:rPr>
                <w:bCs/>
                <w:color w:val="000000" w:themeColor="text1"/>
              </w:rPr>
              <w:t xml:space="preserve"> </w:t>
            </w:r>
            <w:r w:rsidR="00A57382" w:rsidRPr="006E198E">
              <w:rPr>
                <w:bCs/>
                <w:color w:val="000000" w:themeColor="text1"/>
              </w:rPr>
              <w:t>/</w:t>
            </w:r>
            <w:r w:rsidR="008B56BB" w:rsidRPr="006E198E">
              <w:rPr>
                <w:bCs/>
                <w:color w:val="000000" w:themeColor="text1"/>
              </w:rPr>
              <w:t xml:space="preserve"> Projekt</w:t>
            </w:r>
            <w:r w:rsidR="00A57382" w:rsidRPr="006E198E">
              <w:rPr>
                <w:bCs/>
                <w:color w:val="000000" w:themeColor="text1"/>
              </w:rPr>
              <w:t>- oder Team</w:t>
            </w:r>
            <w:r w:rsidR="008B56BB" w:rsidRPr="006E198E">
              <w:rPr>
                <w:bCs/>
                <w:color w:val="000000" w:themeColor="text1"/>
              </w:rPr>
              <w:t>leiter</w:t>
            </w:r>
          </w:p>
        </w:tc>
      </w:tr>
    </w:tbl>
    <w:p w14:paraId="3B0FD44F" w14:textId="77777777" w:rsidR="003778E0" w:rsidRPr="00A57382" w:rsidRDefault="003778E0">
      <w:pPr>
        <w:rPr>
          <w:b/>
          <w:bCs/>
          <w:color w:val="000080"/>
        </w:rPr>
      </w:pPr>
    </w:p>
    <w:tbl>
      <w:tblPr>
        <w:tblW w:w="8942" w:type="dxa"/>
        <w:tblInd w:w="3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42"/>
        <w:gridCol w:w="6300"/>
      </w:tblGrid>
      <w:tr w:rsidR="003778E0" w14:paraId="14FDAEB6" w14:textId="77777777" w:rsidTr="00302F1D">
        <w:trPr>
          <w:cantSplit/>
          <w:trHeight w:val="1810"/>
        </w:trPr>
        <w:tc>
          <w:tcPr>
            <w:tcW w:w="2642" w:type="dxa"/>
          </w:tcPr>
          <w:p w14:paraId="6950A5DA" w14:textId="77777777" w:rsidR="003778E0" w:rsidRPr="00590324" w:rsidRDefault="003778E0">
            <w:pPr>
              <w:rPr>
                <w:b/>
                <w:bCs/>
                <w:color w:val="000000" w:themeColor="text1"/>
              </w:rPr>
            </w:pPr>
            <w:r w:rsidRPr="00590324">
              <w:rPr>
                <w:b/>
                <w:bCs/>
                <w:color w:val="000000" w:themeColor="text1"/>
              </w:rPr>
              <w:t>Kernkompetenzen:</w:t>
            </w:r>
          </w:p>
          <w:p w14:paraId="12891CA9" w14:textId="6653CDDA" w:rsidR="003778E0" w:rsidRPr="00590324" w:rsidRDefault="003778E0">
            <w:pPr>
              <w:rPr>
                <w:b/>
                <w:bCs/>
                <w:color w:val="000000" w:themeColor="text1"/>
              </w:rPr>
            </w:pPr>
          </w:p>
          <w:p w14:paraId="6B06710D" w14:textId="77777777" w:rsidR="00590324" w:rsidRPr="00590324" w:rsidRDefault="00590324">
            <w:pPr>
              <w:rPr>
                <w:b/>
                <w:bCs/>
                <w:color w:val="000000" w:themeColor="text1"/>
              </w:rPr>
            </w:pPr>
          </w:p>
          <w:p w14:paraId="311D2A8E" w14:textId="380D230D" w:rsidR="003778E0" w:rsidRPr="00590324" w:rsidRDefault="003778E0" w:rsidP="000C2DB3">
            <w:pPr>
              <w:spacing w:before="0"/>
              <w:rPr>
                <w:b/>
                <w:bCs/>
                <w:color w:val="000000" w:themeColor="text1"/>
              </w:rPr>
            </w:pPr>
            <w:r w:rsidRPr="00590324">
              <w:rPr>
                <w:b/>
                <w:bCs/>
                <w:color w:val="000000" w:themeColor="text1"/>
              </w:rPr>
              <w:t>Besondere Leistungen:</w:t>
            </w:r>
          </w:p>
        </w:tc>
        <w:tc>
          <w:tcPr>
            <w:tcW w:w="6300" w:type="dxa"/>
          </w:tcPr>
          <w:p w14:paraId="365C2BC5" w14:textId="42497F70" w:rsidR="00141B65" w:rsidRPr="00590324" w:rsidRDefault="00590324">
            <w:pPr>
              <w:rPr>
                <w:bCs/>
                <w:color w:val="000000" w:themeColor="text1"/>
              </w:rPr>
            </w:pPr>
            <w:r w:rsidRPr="00590324">
              <w:rPr>
                <w:bCs/>
                <w:color w:val="000000" w:themeColor="text1"/>
              </w:rPr>
              <w:t xml:space="preserve">Softwareentwicklung im Bereich </w:t>
            </w:r>
            <w:proofErr w:type="spellStart"/>
            <w:r w:rsidRPr="00590324">
              <w:rPr>
                <w:bCs/>
                <w:color w:val="000000" w:themeColor="text1"/>
              </w:rPr>
              <w:t>IoT</w:t>
            </w:r>
            <w:proofErr w:type="spellEnd"/>
            <w:r w:rsidRPr="00590324">
              <w:rPr>
                <w:bCs/>
                <w:color w:val="000000" w:themeColor="text1"/>
              </w:rPr>
              <w:t xml:space="preserve"> / Smart Home</w:t>
            </w:r>
            <w:r w:rsidR="00554CD0">
              <w:rPr>
                <w:bCs/>
                <w:color w:val="000000" w:themeColor="text1"/>
              </w:rPr>
              <w:t xml:space="preserve"> / Linux Treiber</w:t>
            </w:r>
            <w:r w:rsidRPr="00590324">
              <w:rPr>
                <w:bCs/>
                <w:color w:val="000000" w:themeColor="text1"/>
              </w:rPr>
              <w:t xml:space="preserve">, Projektmanagement, </w:t>
            </w:r>
            <w:r w:rsidR="00141B65">
              <w:rPr>
                <w:bCs/>
                <w:color w:val="000000" w:themeColor="text1"/>
              </w:rPr>
              <w:t>Mit</w:t>
            </w:r>
            <w:r w:rsidR="000C2DB3">
              <w:rPr>
                <w:bCs/>
                <w:color w:val="000000" w:themeColor="text1"/>
              </w:rPr>
              <w:t>a</w:t>
            </w:r>
            <w:r w:rsidRPr="00590324">
              <w:rPr>
                <w:bCs/>
                <w:color w:val="000000" w:themeColor="text1"/>
              </w:rPr>
              <w:t>rbeiterführung</w:t>
            </w:r>
            <w:r w:rsidR="000C2DB3">
              <w:rPr>
                <w:bCs/>
                <w:color w:val="000000" w:themeColor="text1"/>
              </w:rPr>
              <w:t>, Java / Python</w:t>
            </w:r>
            <w:r w:rsidR="00554CD0">
              <w:rPr>
                <w:bCs/>
                <w:color w:val="000000" w:themeColor="text1"/>
              </w:rPr>
              <w:t xml:space="preserve"> / C </w:t>
            </w:r>
          </w:p>
          <w:p w14:paraId="73293719" w14:textId="77777777" w:rsidR="003778E0" w:rsidRPr="00590324" w:rsidRDefault="003778E0">
            <w:pPr>
              <w:rPr>
                <w:bCs/>
                <w:color w:val="000000" w:themeColor="text1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530"/>
              <w:gridCol w:w="5603"/>
            </w:tblGrid>
            <w:tr w:rsidR="006E198E" w:rsidRPr="006E198E" w14:paraId="43321981" w14:textId="77777777" w:rsidTr="006E198E">
              <w:tc>
                <w:tcPr>
                  <w:tcW w:w="530" w:type="dxa"/>
                </w:tcPr>
                <w:p w14:paraId="0B43381F" w14:textId="1A51FB10" w:rsidR="006E198E" w:rsidRDefault="006E198E" w:rsidP="006E198E">
                  <w:pPr>
                    <w:rPr>
                      <w:color w:val="000000" w:themeColor="text1"/>
                    </w:rPr>
                  </w:pPr>
                  <w:r>
                    <w:rPr>
                      <w:bCs/>
                      <w:color w:val="000000" w:themeColor="text1"/>
                    </w:rPr>
                    <w:t>2014</w:t>
                  </w:r>
                </w:p>
              </w:tc>
              <w:tc>
                <w:tcPr>
                  <w:tcW w:w="5603" w:type="dxa"/>
                </w:tcPr>
                <w:p w14:paraId="2CCCADBE" w14:textId="2A48C826" w:rsidR="006E198E" w:rsidRPr="006E198E" w:rsidRDefault="006E198E" w:rsidP="006E198E">
                  <w:pPr>
                    <w:rPr>
                      <w:bCs/>
                      <w:color w:val="000000" w:themeColor="text1"/>
                    </w:rPr>
                  </w:pPr>
                  <w:r w:rsidRPr="00590324">
                    <w:rPr>
                      <w:bCs/>
                      <w:color w:val="000000" w:themeColor="text1"/>
                    </w:rPr>
                    <w:t xml:space="preserve">Gewinner - Baden-Württemberg Goes Mobile </w:t>
                  </w:r>
                  <w:r>
                    <w:rPr>
                      <w:bCs/>
                      <w:color w:val="000000" w:themeColor="text1"/>
                    </w:rPr>
                    <w:t>-</w:t>
                  </w:r>
                  <w:r w:rsidRPr="00590324">
                    <w:rPr>
                      <w:bCs/>
                      <w:color w:val="000000" w:themeColor="text1"/>
                    </w:rPr>
                    <w:t xml:space="preserve"> </w:t>
                  </w:r>
                  <w:r>
                    <w:rPr>
                      <w:bCs/>
                      <w:color w:val="000000" w:themeColor="text1"/>
                    </w:rPr>
                    <w:t xml:space="preserve">Kategorie Mobile    </w:t>
                  </w:r>
                  <w:proofErr w:type="spellStart"/>
                  <w:r>
                    <w:rPr>
                      <w:bCs/>
                      <w:color w:val="000000" w:themeColor="text1"/>
                    </w:rPr>
                    <w:t>Housemate</w:t>
                  </w:r>
                  <w:proofErr w:type="spellEnd"/>
                  <w:r>
                    <w:rPr>
                      <w:bCs/>
                      <w:color w:val="000000" w:themeColor="text1"/>
                    </w:rPr>
                    <w:t xml:space="preserve"> 2.0</w:t>
                  </w:r>
                </w:p>
              </w:tc>
            </w:tr>
            <w:tr w:rsidR="006E198E" w:rsidRPr="006E198E" w14:paraId="338AFD3D" w14:textId="77777777" w:rsidTr="006E198E">
              <w:trPr>
                <w:trHeight w:val="642"/>
              </w:trPr>
              <w:tc>
                <w:tcPr>
                  <w:tcW w:w="530" w:type="dxa"/>
                </w:tcPr>
                <w:p w14:paraId="74094EA4" w14:textId="148EB859" w:rsidR="006E198E" w:rsidRDefault="006E198E" w:rsidP="006E198E">
                  <w:pPr>
                    <w:rPr>
                      <w:color w:val="000000" w:themeColor="text1"/>
                    </w:rPr>
                  </w:pPr>
                  <w:r>
                    <w:rPr>
                      <w:bCs/>
                      <w:color w:val="000000" w:themeColor="text1"/>
                    </w:rPr>
                    <w:t>2013</w:t>
                  </w:r>
                </w:p>
              </w:tc>
              <w:tc>
                <w:tcPr>
                  <w:tcW w:w="5603" w:type="dxa"/>
                </w:tcPr>
                <w:p w14:paraId="241ACF2F" w14:textId="3763E5E6" w:rsidR="006E198E" w:rsidRPr="006E198E" w:rsidRDefault="006E198E" w:rsidP="006E198E">
                  <w:pPr>
                    <w:rPr>
                      <w:color w:val="000000" w:themeColor="text1"/>
                    </w:rPr>
                  </w:pPr>
                  <w:r w:rsidRPr="00590324">
                    <w:rPr>
                      <w:bCs/>
                      <w:color w:val="000000" w:themeColor="text1"/>
                    </w:rPr>
                    <w:t>Gewinner - Regional Cup Elevator Pitch Baden-Württemberg -</w:t>
                  </w:r>
                  <w:r>
                    <w:rPr>
                      <w:bCs/>
                      <w:color w:val="000000" w:themeColor="text1"/>
                    </w:rPr>
                    <w:t xml:space="preserve"> Südschwarzwald</w:t>
                  </w:r>
                </w:p>
              </w:tc>
            </w:tr>
          </w:tbl>
          <w:p w14:paraId="4C452DDF" w14:textId="0E776E3E" w:rsidR="00590324" w:rsidRPr="00590324" w:rsidRDefault="00590324">
            <w:pPr>
              <w:rPr>
                <w:b/>
                <w:bCs/>
                <w:color w:val="000000" w:themeColor="text1"/>
              </w:rPr>
            </w:pPr>
          </w:p>
        </w:tc>
      </w:tr>
    </w:tbl>
    <w:p w14:paraId="75889875" w14:textId="1500F188" w:rsidR="004E5E44" w:rsidRDefault="004E5E44">
      <w:pPr>
        <w:spacing w:before="0"/>
        <w:rPr>
          <w:b/>
          <w:bCs/>
          <w:sz w:val="16"/>
        </w:rPr>
      </w:pPr>
    </w:p>
    <w:p w14:paraId="7EEE3F57" w14:textId="5F2E1D41" w:rsidR="004D06AE" w:rsidRDefault="004E5E44">
      <w:pPr>
        <w:spacing w:before="0"/>
        <w:rPr>
          <w:b/>
          <w:bCs/>
          <w:sz w:val="16"/>
        </w:rPr>
      </w:pPr>
      <w:r>
        <w:rPr>
          <w:b/>
          <w:bCs/>
          <w:sz w:val="16"/>
        </w:rPr>
        <w:br w:type="page"/>
      </w:r>
    </w:p>
    <w:p w14:paraId="02088071" w14:textId="21C3D4C3" w:rsidR="003778E0" w:rsidRPr="003778E0" w:rsidRDefault="003778E0">
      <w:pPr>
        <w:rPr>
          <w:b/>
          <w:bCs/>
          <w:color w:val="79CBCA"/>
          <w:lang w:val="en-GB"/>
        </w:rPr>
      </w:pPr>
      <w:r w:rsidRPr="00154BFD">
        <w:rPr>
          <w:b/>
          <w:bCs/>
          <w:color w:val="D0520F"/>
        </w:rPr>
        <w:lastRenderedPageBreak/>
        <w:sym w:font="Wingdings 3" w:char="F075"/>
      </w:r>
      <w:r w:rsidRPr="003778E0">
        <w:rPr>
          <w:b/>
          <w:bCs/>
          <w:color w:val="79CBCA"/>
          <w:lang w:val="en-GB"/>
        </w:rPr>
        <w:t xml:space="preserve"> </w:t>
      </w:r>
      <w:proofErr w:type="spellStart"/>
      <w:r w:rsidRPr="00154BFD">
        <w:rPr>
          <w:b/>
          <w:bCs/>
          <w:color w:val="0F80D0"/>
          <w:lang w:val="en-GB"/>
        </w:rPr>
        <w:t>Qualifikation</w:t>
      </w:r>
      <w:r w:rsidR="004E5E44">
        <w:rPr>
          <w:b/>
          <w:bCs/>
          <w:color w:val="0F80D0"/>
          <w:lang w:val="en-GB"/>
        </w:rPr>
        <w:t>en</w:t>
      </w:r>
      <w:proofErr w:type="spellEnd"/>
      <w:r w:rsidRPr="00154BFD">
        <w:rPr>
          <w:b/>
          <w:bCs/>
          <w:color w:val="0F80D0"/>
          <w:lang w:val="en-GB"/>
        </w:rPr>
        <w:t>:</w:t>
      </w:r>
    </w:p>
    <w:p w14:paraId="1B341E7C" w14:textId="77777777" w:rsidR="003778E0" w:rsidRDefault="003778E0">
      <w:pPr>
        <w:rPr>
          <w:lang w:val="en-GB"/>
        </w:rPr>
      </w:pPr>
    </w:p>
    <w:tbl>
      <w:tblPr>
        <w:tblW w:w="8901" w:type="dxa"/>
        <w:tblInd w:w="3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01"/>
        <w:gridCol w:w="6300"/>
      </w:tblGrid>
      <w:tr w:rsidR="003778E0" w:rsidRPr="00141B65" w14:paraId="43AF2149" w14:textId="77777777" w:rsidTr="00154BFD">
        <w:trPr>
          <w:cantSplit/>
          <w:trHeight w:val="757"/>
        </w:trPr>
        <w:tc>
          <w:tcPr>
            <w:tcW w:w="2601" w:type="dxa"/>
          </w:tcPr>
          <w:p w14:paraId="39822DB4" w14:textId="35E42750" w:rsidR="007C1C39" w:rsidRPr="006E198E" w:rsidRDefault="003778E0">
            <w:pPr>
              <w:rPr>
                <w:b/>
                <w:bCs/>
                <w:color w:val="000000" w:themeColor="text1"/>
                <w:lang w:val="en-GB"/>
              </w:rPr>
            </w:pPr>
            <w:proofErr w:type="spellStart"/>
            <w:r w:rsidRPr="006E198E">
              <w:rPr>
                <w:b/>
                <w:bCs/>
                <w:color w:val="000000" w:themeColor="text1"/>
                <w:lang w:val="en-GB"/>
              </w:rPr>
              <w:t>Ausbildung</w:t>
            </w:r>
            <w:proofErr w:type="spellEnd"/>
            <w:r w:rsidRPr="006E198E">
              <w:rPr>
                <w:b/>
                <w:bCs/>
                <w:color w:val="000000" w:themeColor="text1"/>
                <w:lang w:val="en-GB"/>
              </w:rPr>
              <w:t>:</w:t>
            </w:r>
          </w:p>
          <w:p w14:paraId="0CC4F6F7" w14:textId="0FE07EAB" w:rsidR="00154BFD" w:rsidRPr="00154BFD" w:rsidRDefault="00154BFD" w:rsidP="00154BFD">
            <w:pPr>
              <w:rPr>
                <w:lang w:val="en-GB"/>
              </w:rPr>
            </w:pPr>
          </w:p>
        </w:tc>
        <w:tc>
          <w:tcPr>
            <w:tcW w:w="630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530"/>
              <w:gridCol w:w="5603"/>
            </w:tblGrid>
            <w:tr w:rsidR="006E198E" w:rsidRPr="006E198E" w14:paraId="67FB91DE" w14:textId="77777777" w:rsidTr="003F7E99">
              <w:tc>
                <w:tcPr>
                  <w:tcW w:w="530" w:type="dxa"/>
                </w:tcPr>
                <w:p w14:paraId="2D3CFC63" w14:textId="77777777" w:rsidR="006E198E" w:rsidRPr="006E198E" w:rsidRDefault="006E198E" w:rsidP="006E198E">
                  <w:pPr>
                    <w:rPr>
                      <w:color w:val="000000" w:themeColor="text1"/>
                    </w:rPr>
                  </w:pPr>
                  <w:r w:rsidRPr="006E198E">
                    <w:rPr>
                      <w:bCs/>
                      <w:color w:val="000000" w:themeColor="text1"/>
                    </w:rPr>
                    <w:t>2014</w:t>
                  </w:r>
                </w:p>
              </w:tc>
              <w:tc>
                <w:tcPr>
                  <w:tcW w:w="5603" w:type="dxa"/>
                </w:tcPr>
                <w:p w14:paraId="1BD225A9" w14:textId="604E4384" w:rsidR="006E198E" w:rsidRPr="006E198E" w:rsidRDefault="006E198E" w:rsidP="006E198E">
                  <w:pPr>
                    <w:rPr>
                      <w:bCs/>
                      <w:color w:val="000000" w:themeColor="text1"/>
                    </w:rPr>
                  </w:pPr>
                  <w:r w:rsidRPr="006E198E">
                    <w:rPr>
                      <w:color w:val="000000" w:themeColor="text1"/>
                      <w:lang w:val="en-US"/>
                    </w:rPr>
                    <w:t xml:space="preserve">Hochschule </w:t>
                  </w:r>
                  <w:proofErr w:type="spellStart"/>
                  <w:r w:rsidRPr="006E198E">
                    <w:rPr>
                      <w:color w:val="000000" w:themeColor="text1"/>
                      <w:lang w:val="en-US"/>
                    </w:rPr>
                    <w:t>Furtwangen</w:t>
                  </w:r>
                  <w:proofErr w:type="spellEnd"/>
                  <w:r w:rsidRPr="006E198E">
                    <w:rPr>
                      <w:color w:val="000000" w:themeColor="text1"/>
                      <w:lang w:val="en-US"/>
                    </w:rPr>
                    <w:t xml:space="preserve"> – </w:t>
                  </w:r>
                  <w:proofErr w:type="spellStart"/>
                  <w:r w:rsidRPr="006E198E">
                    <w:rPr>
                      <w:color w:val="000000" w:themeColor="text1"/>
                      <w:lang w:val="en-US"/>
                    </w:rPr>
                    <w:t>Informatik</w:t>
                  </w:r>
                  <w:proofErr w:type="spellEnd"/>
                  <w:r w:rsidRPr="006E198E">
                    <w:rPr>
                      <w:color w:val="000000" w:themeColor="text1"/>
                      <w:lang w:val="en-US"/>
                    </w:rPr>
                    <w:t xml:space="preserve"> – Master of Science</w:t>
                  </w:r>
                </w:p>
              </w:tc>
            </w:tr>
            <w:tr w:rsidR="006E198E" w:rsidRPr="006E198E" w14:paraId="0CFA8152" w14:textId="77777777" w:rsidTr="003F7E99">
              <w:trPr>
                <w:trHeight w:val="489"/>
              </w:trPr>
              <w:tc>
                <w:tcPr>
                  <w:tcW w:w="530" w:type="dxa"/>
                </w:tcPr>
                <w:p w14:paraId="3917EACF" w14:textId="5155A23A" w:rsidR="006E198E" w:rsidRPr="006E198E" w:rsidRDefault="006E198E" w:rsidP="006E198E">
                  <w:pPr>
                    <w:rPr>
                      <w:color w:val="000000" w:themeColor="text1"/>
                    </w:rPr>
                  </w:pPr>
                  <w:r w:rsidRPr="006E198E">
                    <w:rPr>
                      <w:bCs/>
                      <w:color w:val="000000" w:themeColor="text1"/>
                    </w:rPr>
                    <w:t>2012</w:t>
                  </w:r>
                </w:p>
              </w:tc>
              <w:tc>
                <w:tcPr>
                  <w:tcW w:w="5603" w:type="dxa"/>
                </w:tcPr>
                <w:p w14:paraId="6597D606" w14:textId="4B00581E" w:rsidR="006E198E" w:rsidRPr="006E198E" w:rsidRDefault="006E198E" w:rsidP="006E198E">
                  <w:pPr>
                    <w:rPr>
                      <w:color w:val="000000" w:themeColor="text1"/>
                    </w:rPr>
                  </w:pPr>
                  <w:r w:rsidRPr="006E198E">
                    <w:rPr>
                      <w:color w:val="000000" w:themeColor="text1"/>
                      <w:lang w:val="en-US"/>
                    </w:rPr>
                    <w:t xml:space="preserve">Hochschule </w:t>
                  </w:r>
                  <w:proofErr w:type="spellStart"/>
                  <w:r w:rsidRPr="006E198E">
                    <w:rPr>
                      <w:color w:val="000000" w:themeColor="text1"/>
                      <w:lang w:val="en-US"/>
                    </w:rPr>
                    <w:t>Furtwangen</w:t>
                  </w:r>
                  <w:proofErr w:type="spellEnd"/>
                  <w:r w:rsidRPr="006E198E">
                    <w:rPr>
                      <w:color w:val="000000" w:themeColor="text1"/>
                      <w:lang w:val="en-US"/>
                    </w:rPr>
                    <w:t xml:space="preserve"> – </w:t>
                  </w:r>
                  <w:proofErr w:type="spellStart"/>
                  <w:r w:rsidRPr="006E198E">
                    <w:rPr>
                      <w:color w:val="000000" w:themeColor="text1"/>
                      <w:lang w:val="en-US"/>
                    </w:rPr>
                    <w:t>Informatik</w:t>
                  </w:r>
                  <w:proofErr w:type="spellEnd"/>
                  <w:r w:rsidRPr="006E198E">
                    <w:rPr>
                      <w:color w:val="000000" w:themeColor="text1"/>
                      <w:lang w:val="en-US"/>
                    </w:rPr>
                    <w:t xml:space="preserve"> – Bachelor of Science</w:t>
                  </w:r>
                </w:p>
              </w:tc>
            </w:tr>
          </w:tbl>
          <w:p w14:paraId="64AC5E6B" w14:textId="5D3D62F6" w:rsidR="003778E0" w:rsidRPr="006E198E" w:rsidRDefault="003778E0">
            <w:pPr>
              <w:rPr>
                <w:color w:val="000000" w:themeColor="text1"/>
                <w:lang w:val="en-US"/>
              </w:rPr>
            </w:pPr>
          </w:p>
        </w:tc>
      </w:tr>
      <w:tr w:rsidR="003778E0" w14:paraId="758666CE" w14:textId="77777777" w:rsidTr="00154BFD">
        <w:trPr>
          <w:cantSplit/>
          <w:trHeight w:val="2828"/>
        </w:trPr>
        <w:tc>
          <w:tcPr>
            <w:tcW w:w="2601" w:type="dxa"/>
          </w:tcPr>
          <w:p w14:paraId="309CD55F" w14:textId="77777777" w:rsidR="003778E0" w:rsidRPr="006E198E" w:rsidRDefault="003778E0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Zertifikate:</w:t>
            </w:r>
          </w:p>
          <w:p w14:paraId="0BB26DEA" w14:textId="77777777" w:rsidR="003778E0" w:rsidRPr="006E198E" w:rsidRDefault="003778E0">
            <w:pPr>
              <w:rPr>
                <w:b/>
                <w:bCs/>
                <w:color w:val="000000" w:themeColor="text1"/>
              </w:rPr>
            </w:pPr>
          </w:p>
          <w:p w14:paraId="572F59A9" w14:textId="194B28D5" w:rsidR="003778E0" w:rsidRPr="006E198E" w:rsidRDefault="00141B65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Publikationen</w:t>
            </w:r>
            <w:r w:rsidR="003778E0" w:rsidRPr="006E198E">
              <w:rPr>
                <w:b/>
                <w:bCs/>
                <w:color w:val="000000" w:themeColor="text1"/>
              </w:rPr>
              <w:t>:</w:t>
            </w:r>
          </w:p>
        </w:tc>
        <w:tc>
          <w:tcPr>
            <w:tcW w:w="630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530"/>
              <w:gridCol w:w="5603"/>
            </w:tblGrid>
            <w:tr w:rsidR="006E198E" w:rsidRPr="006E198E" w14:paraId="13960946" w14:textId="77777777" w:rsidTr="003F7E99">
              <w:tc>
                <w:tcPr>
                  <w:tcW w:w="530" w:type="dxa"/>
                </w:tcPr>
                <w:p w14:paraId="4353A701" w14:textId="6215340A" w:rsidR="006E198E" w:rsidRPr="006E198E" w:rsidRDefault="006E198E" w:rsidP="006E198E">
                  <w:pPr>
                    <w:rPr>
                      <w:color w:val="000000" w:themeColor="text1"/>
                    </w:rPr>
                  </w:pPr>
                  <w:r w:rsidRPr="006E198E">
                    <w:rPr>
                      <w:color w:val="000000" w:themeColor="text1"/>
                    </w:rPr>
                    <w:t>2010</w:t>
                  </w:r>
                </w:p>
              </w:tc>
              <w:tc>
                <w:tcPr>
                  <w:tcW w:w="5603" w:type="dxa"/>
                </w:tcPr>
                <w:p w14:paraId="7B3AA342" w14:textId="1FA010DF" w:rsidR="006E198E" w:rsidRPr="006E198E" w:rsidRDefault="006E198E" w:rsidP="006E198E">
                  <w:pPr>
                    <w:rPr>
                      <w:bCs/>
                      <w:color w:val="000000" w:themeColor="text1"/>
                    </w:rPr>
                  </w:pPr>
                  <w:r w:rsidRPr="006E198E">
                    <w:rPr>
                      <w:color w:val="000000" w:themeColor="text1"/>
                    </w:rPr>
                    <w:t xml:space="preserve">ITIL Version 2 </w:t>
                  </w:r>
                  <w:proofErr w:type="spellStart"/>
                  <w:r w:rsidRPr="006E198E">
                    <w:rPr>
                      <w:color w:val="000000" w:themeColor="text1"/>
                    </w:rPr>
                    <w:t>Foundation</w:t>
                  </w:r>
                  <w:proofErr w:type="spellEnd"/>
                  <w:r w:rsidRPr="006E198E">
                    <w:rPr>
                      <w:color w:val="000000" w:themeColor="text1"/>
                    </w:rPr>
                    <w:t xml:space="preserve"> </w:t>
                  </w:r>
                  <w:proofErr w:type="spellStart"/>
                  <w:r w:rsidRPr="006E198E">
                    <w:rPr>
                      <w:color w:val="000000" w:themeColor="text1"/>
                    </w:rPr>
                    <w:t>Examination</w:t>
                  </w:r>
                  <w:proofErr w:type="spellEnd"/>
                </w:p>
              </w:tc>
            </w:tr>
          </w:tbl>
          <w:p w14:paraId="04476E00" w14:textId="77777777" w:rsidR="006E198E" w:rsidRPr="006E198E" w:rsidRDefault="006E198E">
            <w:pPr>
              <w:rPr>
                <w:color w:val="000000" w:themeColor="text1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557"/>
              <w:gridCol w:w="5576"/>
            </w:tblGrid>
            <w:tr w:rsidR="006E198E" w:rsidRPr="006E198E" w14:paraId="5670071D" w14:textId="77777777" w:rsidTr="003F7E99">
              <w:tc>
                <w:tcPr>
                  <w:tcW w:w="557" w:type="dxa"/>
                </w:tcPr>
                <w:p w14:paraId="144FDD79" w14:textId="2AA97367" w:rsidR="006E198E" w:rsidRPr="006E198E" w:rsidRDefault="006E198E" w:rsidP="006E198E">
                  <w:pPr>
                    <w:rPr>
                      <w:color w:val="000000" w:themeColor="text1"/>
                    </w:rPr>
                  </w:pPr>
                  <w:r w:rsidRPr="006E198E">
                    <w:rPr>
                      <w:color w:val="000000" w:themeColor="text1"/>
                    </w:rPr>
                    <w:t>2014</w:t>
                  </w:r>
                </w:p>
              </w:tc>
              <w:tc>
                <w:tcPr>
                  <w:tcW w:w="5576" w:type="dxa"/>
                </w:tcPr>
                <w:p w14:paraId="56F0295F" w14:textId="395895C6" w:rsidR="006E198E" w:rsidRPr="006E198E" w:rsidRDefault="006E198E" w:rsidP="006E198E">
                  <w:pPr>
                    <w:rPr>
                      <w:color w:val="000000" w:themeColor="text1"/>
                    </w:rPr>
                  </w:pPr>
                  <w:r w:rsidRPr="006E198E">
                    <w:rPr>
                      <w:color w:val="000000" w:themeColor="text1"/>
                    </w:rPr>
                    <w:t>Masterarbeit – Koordination und Kombination heterogener Technologien im Kontext von Smart Home</w:t>
                  </w:r>
                </w:p>
              </w:tc>
            </w:tr>
            <w:tr w:rsidR="006E198E" w:rsidRPr="006E198E" w14:paraId="6BB6A431" w14:textId="77777777" w:rsidTr="003F7E99">
              <w:tc>
                <w:tcPr>
                  <w:tcW w:w="557" w:type="dxa"/>
                </w:tcPr>
                <w:p w14:paraId="22CDC911" w14:textId="7A35A03A" w:rsidR="006E198E" w:rsidRPr="006E198E" w:rsidRDefault="006E198E" w:rsidP="006E198E">
                  <w:pPr>
                    <w:rPr>
                      <w:color w:val="000000" w:themeColor="text1"/>
                    </w:rPr>
                  </w:pPr>
                  <w:r w:rsidRPr="006E198E">
                    <w:rPr>
                      <w:color w:val="000000" w:themeColor="text1"/>
                    </w:rPr>
                    <w:t>2013</w:t>
                  </w:r>
                </w:p>
              </w:tc>
              <w:tc>
                <w:tcPr>
                  <w:tcW w:w="5576" w:type="dxa"/>
                </w:tcPr>
                <w:p w14:paraId="4BA7495F" w14:textId="169B8F0B" w:rsidR="006E198E" w:rsidRPr="006E198E" w:rsidRDefault="006E198E" w:rsidP="006E198E">
                  <w:pPr>
                    <w:rPr>
                      <w:color w:val="000000" w:themeColor="text1"/>
                    </w:rPr>
                  </w:pPr>
                  <w:r w:rsidRPr="006E198E">
                    <w:rPr>
                      <w:color w:val="000000" w:themeColor="text1"/>
                    </w:rPr>
                    <w:t>Überprüfte Veröffentlichung – Untersuchung des Peer-</w:t>
                  </w:r>
                  <w:proofErr w:type="spellStart"/>
                  <w:r w:rsidRPr="006E198E">
                    <w:rPr>
                      <w:color w:val="000000" w:themeColor="text1"/>
                    </w:rPr>
                    <w:t>to</w:t>
                  </w:r>
                  <w:proofErr w:type="spellEnd"/>
                  <w:r w:rsidRPr="006E198E">
                    <w:rPr>
                      <w:color w:val="000000" w:themeColor="text1"/>
                    </w:rPr>
                    <w:t xml:space="preserve">-Peer Web-Standards </w:t>
                  </w:r>
                  <w:proofErr w:type="spellStart"/>
                  <w:r w:rsidRPr="006E198E">
                    <w:rPr>
                      <w:color w:val="000000" w:themeColor="text1"/>
                    </w:rPr>
                    <w:t>WebRTC</w:t>
                  </w:r>
                  <w:proofErr w:type="spellEnd"/>
                  <w:r w:rsidRPr="006E198E">
                    <w:rPr>
                      <w:color w:val="000000" w:themeColor="text1"/>
                    </w:rPr>
                    <w:t xml:space="preserve"> – </w:t>
                  </w:r>
                  <w:proofErr w:type="spellStart"/>
                  <w:r w:rsidRPr="006E198E">
                    <w:rPr>
                      <w:i/>
                      <w:color w:val="000000" w:themeColor="text1"/>
                    </w:rPr>
                    <w:t>InformatikJournal</w:t>
                  </w:r>
                  <w:proofErr w:type="spellEnd"/>
                  <w:r w:rsidRPr="006E198E">
                    <w:rPr>
                      <w:i/>
                      <w:color w:val="000000" w:themeColor="text1"/>
                    </w:rPr>
                    <w:t xml:space="preserve"> (2013): Aktuelle Berichte aus der Forschung und Lehre der Fakultät Informatik pp. 23-32. Hochschule Furtwangen, 2013. ISBN: 978-3-00-0443221-3</w:t>
                  </w:r>
                </w:p>
              </w:tc>
            </w:tr>
            <w:tr w:rsidR="006E198E" w:rsidRPr="006E198E" w14:paraId="62778C48" w14:textId="77777777" w:rsidTr="003F7E99">
              <w:tc>
                <w:tcPr>
                  <w:tcW w:w="557" w:type="dxa"/>
                </w:tcPr>
                <w:p w14:paraId="58C5CE1B" w14:textId="5A82DB55" w:rsidR="006E198E" w:rsidRPr="006E198E" w:rsidRDefault="006E198E" w:rsidP="006E198E">
                  <w:pPr>
                    <w:rPr>
                      <w:color w:val="000000" w:themeColor="text1"/>
                    </w:rPr>
                  </w:pPr>
                  <w:r w:rsidRPr="006E198E">
                    <w:rPr>
                      <w:color w:val="000000" w:themeColor="text1"/>
                    </w:rPr>
                    <w:t>2012</w:t>
                  </w:r>
                </w:p>
              </w:tc>
              <w:tc>
                <w:tcPr>
                  <w:tcW w:w="5576" w:type="dxa"/>
                </w:tcPr>
                <w:p w14:paraId="3780C7A3" w14:textId="522A69BF" w:rsidR="006E198E" w:rsidRPr="006E198E" w:rsidRDefault="006E198E" w:rsidP="006E198E">
                  <w:pPr>
                    <w:rPr>
                      <w:color w:val="000000" w:themeColor="text1"/>
                    </w:rPr>
                  </w:pPr>
                  <w:r w:rsidRPr="006E198E">
                    <w:rPr>
                      <w:color w:val="000000" w:themeColor="text1"/>
                    </w:rPr>
                    <w:t>Bachelorarbeit – Homogenisierung von Gebäudeautomatisierung über TCP/IP</w:t>
                  </w:r>
                </w:p>
              </w:tc>
            </w:tr>
          </w:tbl>
          <w:p w14:paraId="4E8F9650" w14:textId="4027A665" w:rsidR="00083BCB" w:rsidRPr="006E198E" w:rsidRDefault="00083BCB">
            <w:pPr>
              <w:rPr>
                <w:color w:val="000000" w:themeColor="text1"/>
              </w:rPr>
            </w:pPr>
          </w:p>
        </w:tc>
      </w:tr>
    </w:tbl>
    <w:p w14:paraId="4022F4AE" w14:textId="77777777" w:rsidR="003778E0" w:rsidRDefault="003778E0"/>
    <w:tbl>
      <w:tblPr>
        <w:tblW w:w="8885" w:type="dxa"/>
        <w:tblInd w:w="3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67"/>
        <w:gridCol w:w="6318"/>
      </w:tblGrid>
      <w:tr w:rsidR="003778E0" w14:paraId="3BB3481A" w14:textId="77777777" w:rsidTr="00D4781B">
        <w:trPr>
          <w:cantSplit/>
          <w:trHeight w:val="3904"/>
        </w:trPr>
        <w:tc>
          <w:tcPr>
            <w:tcW w:w="2567" w:type="dxa"/>
          </w:tcPr>
          <w:p w14:paraId="18119D31" w14:textId="5CA88056" w:rsidR="003778E0" w:rsidRPr="006E198E" w:rsidRDefault="004E5E44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Werdegang</w:t>
            </w:r>
            <w:r w:rsidR="003778E0" w:rsidRPr="006E198E">
              <w:rPr>
                <w:b/>
                <w:bCs/>
                <w:color w:val="000000" w:themeColor="text1"/>
              </w:rPr>
              <w:t>:</w:t>
            </w:r>
          </w:p>
        </w:tc>
        <w:tc>
          <w:tcPr>
            <w:tcW w:w="631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122"/>
              <w:gridCol w:w="4974"/>
            </w:tblGrid>
            <w:tr w:rsidR="00803315" w:rsidRPr="006E198E" w14:paraId="7BE3FA48" w14:textId="77777777" w:rsidTr="003F7E99">
              <w:tc>
                <w:tcPr>
                  <w:tcW w:w="1122" w:type="dxa"/>
                </w:tcPr>
                <w:p w14:paraId="4F7B56DF" w14:textId="117FD8C8" w:rsidR="00803315" w:rsidRPr="006E198E" w:rsidRDefault="00803315" w:rsidP="00803315">
                  <w:pPr>
                    <w:rPr>
                      <w:color w:val="000000" w:themeColor="text1"/>
                    </w:rPr>
                  </w:pPr>
                  <w:r w:rsidRPr="006E198E">
                    <w:rPr>
                      <w:color w:val="000000" w:themeColor="text1"/>
                    </w:rPr>
                    <w:t>201</w:t>
                  </w:r>
                  <w:r>
                    <w:rPr>
                      <w:color w:val="000000" w:themeColor="text1"/>
                    </w:rPr>
                    <w:t>9</w:t>
                  </w:r>
                  <w:r w:rsidRPr="006E198E">
                    <w:rPr>
                      <w:color w:val="000000" w:themeColor="text1"/>
                    </w:rPr>
                    <w:t xml:space="preserve"> – jetzt</w:t>
                  </w:r>
                </w:p>
              </w:tc>
              <w:tc>
                <w:tcPr>
                  <w:tcW w:w="4974" w:type="dxa"/>
                </w:tcPr>
                <w:p w14:paraId="49C09369" w14:textId="311A3C50" w:rsidR="00803315" w:rsidRPr="006E198E" w:rsidRDefault="00803315" w:rsidP="00803315">
                  <w:pPr>
                    <w:rPr>
                      <w:color w:val="000000" w:themeColor="text1"/>
                    </w:rPr>
                  </w:pPr>
                  <w:r w:rsidRPr="006E198E">
                    <w:rPr>
                      <w:color w:val="000000" w:themeColor="text1"/>
                    </w:rPr>
                    <w:t xml:space="preserve">IT-Dienstleistungen – </w:t>
                  </w:r>
                  <w:r>
                    <w:rPr>
                      <w:color w:val="000000" w:themeColor="text1"/>
                    </w:rPr>
                    <w:t>twiceD Technology GmbH</w:t>
                  </w:r>
                  <w:r w:rsidRPr="006E198E">
                    <w:rPr>
                      <w:color w:val="000000" w:themeColor="text1"/>
                    </w:rPr>
                    <w:t xml:space="preserve"> – Geschäftsführer und Softwareentwickler</w:t>
                  </w:r>
                </w:p>
              </w:tc>
            </w:tr>
            <w:tr w:rsidR="00803315" w:rsidRPr="006E198E" w14:paraId="3C44850A" w14:textId="77777777" w:rsidTr="003F7E99">
              <w:tc>
                <w:tcPr>
                  <w:tcW w:w="1122" w:type="dxa"/>
                </w:tcPr>
                <w:p w14:paraId="7405A5DF" w14:textId="7EFCF167" w:rsidR="00803315" w:rsidRPr="006E198E" w:rsidRDefault="00803315" w:rsidP="00803315">
                  <w:pPr>
                    <w:rPr>
                      <w:color w:val="000000" w:themeColor="text1"/>
                    </w:rPr>
                  </w:pPr>
                  <w:r w:rsidRPr="006E198E">
                    <w:rPr>
                      <w:color w:val="000000" w:themeColor="text1"/>
                    </w:rPr>
                    <w:t xml:space="preserve">2018 – </w:t>
                  </w:r>
                  <w:r>
                    <w:rPr>
                      <w:color w:val="000000" w:themeColor="text1"/>
                    </w:rPr>
                    <w:t>2019</w:t>
                  </w:r>
                </w:p>
              </w:tc>
              <w:tc>
                <w:tcPr>
                  <w:tcW w:w="4974" w:type="dxa"/>
                </w:tcPr>
                <w:p w14:paraId="17B956D2" w14:textId="7202FE2C" w:rsidR="00803315" w:rsidRPr="006E198E" w:rsidRDefault="00803315" w:rsidP="00803315">
                  <w:pPr>
                    <w:rPr>
                      <w:color w:val="000000" w:themeColor="text1"/>
                    </w:rPr>
                  </w:pPr>
                  <w:r w:rsidRPr="006E198E">
                    <w:rPr>
                      <w:color w:val="000000" w:themeColor="text1"/>
                    </w:rPr>
                    <w:t xml:space="preserve">IT-Dienstleistungen – </w:t>
                  </w:r>
                  <w:r>
                    <w:rPr>
                      <w:color w:val="000000" w:themeColor="text1"/>
                    </w:rPr>
                    <w:t>twiceD Technology &amp; Sales GmbH</w:t>
                  </w:r>
                  <w:r w:rsidRPr="006E198E">
                    <w:rPr>
                      <w:color w:val="000000" w:themeColor="text1"/>
                    </w:rPr>
                    <w:t xml:space="preserve"> – Geschäftsführer und Softwareentwickler</w:t>
                  </w:r>
                </w:p>
              </w:tc>
            </w:tr>
            <w:tr w:rsidR="006E198E" w:rsidRPr="006E198E" w14:paraId="56402E97" w14:textId="77777777" w:rsidTr="006E198E">
              <w:tc>
                <w:tcPr>
                  <w:tcW w:w="1122" w:type="dxa"/>
                </w:tcPr>
                <w:p w14:paraId="1C33CEAF" w14:textId="55E6AF71" w:rsidR="006E198E" w:rsidRPr="006E198E" w:rsidRDefault="006E198E">
                  <w:pPr>
                    <w:rPr>
                      <w:color w:val="000000" w:themeColor="text1"/>
                    </w:rPr>
                  </w:pPr>
                  <w:r w:rsidRPr="006E198E">
                    <w:rPr>
                      <w:color w:val="000000" w:themeColor="text1"/>
                    </w:rPr>
                    <w:t xml:space="preserve">2015 – </w:t>
                  </w:r>
                  <w:r w:rsidR="00803315">
                    <w:rPr>
                      <w:color w:val="000000" w:themeColor="text1"/>
                    </w:rPr>
                    <w:t>2019</w:t>
                  </w:r>
                </w:p>
              </w:tc>
              <w:tc>
                <w:tcPr>
                  <w:tcW w:w="4974" w:type="dxa"/>
                </w:tcPr>
                <w:p w14:paraId="0A8CCA79" w14:textId="4D68815B" w:rsidR="006E198E" w:rsidRPr="006E198E" w:rsidRDefault="006E198E">
                  <w:pPr>
                    <w:rPr>
                      <w:color w:val="000000" w:themeColor="text1"/>
                    </w:rPr>
                  </w:pPr>
                  <w:r w:rsidRPr="006E198E">
                    <w:rPr>
                      <w:color w:val="000000" w:themeColor="text1"/>
                    </w:rPr>
                    <w:t>IT-Dienstleistungen</w:t>
                  </w:r>
                  <w:r w:rsidR="007B6C8A" w:rsidRPr="006E198E">
                    <w:rPr>
                      <w:color w:val="000000" w:themeColor="text1"/>
                    </w:rPr>
                    <w:t xml:space="preserve"> – </w:t>
                  </w:r>
                  <w:r w:rsidRPr="006E198E">
                    <w:rPr>
                      <w:color w:val="000000" w:themeColor="text1"/>
                    </w:rPr>
                    <w:t xml:space="preserve">Ingenieurbüro Deusing GbR </w:t>
                  </w:r>
                  <w:r w:rsidR="007B6C8A" w:rsidRPr="006E198E">
                    <w:rPr>
                      <w:color w:val="000000" w:themeColor="text1"/>
                    </w:rPr>
                    <w:t xml:space="preserve">– </w:t>
                  </w:r>
                  <w:r w:rsidRPr="006E198E">
                    <w:rPr>
                      <w:color w:val="000000" w:themeColor="text1"/>
                    </w:rPr>
                    <w:t>Geschäftsführer und Softwareentwickler</w:t>
                  </w:r>
                </w:p>
              </w:tc>
            </w:tr>
            <w:tr w:rsidR="006E198E" w:rsidRPr="006E198E" w14:paraId="100D10EB" w14:textId="77777777" w:rsidTr="006E198E">
              <w:tc>
                <w:tcPr>
                  <w:tcW w:w="1122" w:type="dxa"/>
                </w:tcPr>
                <w:p w14:paraId="77483E41" w14:textId="3C9B8DFA" w:rsidR="006E198E" w:rsidRPr="006E198E" w:rsidRDefault="006E198E">
                  <w:pPr>
                    <w:rPr>
                      <w:color w:val="000000" w:themeColor="text1"/>
                    </w:rPr>
                  </w:pPr>
                  <w:r w:rsidRPr="006E198E">
                    <w:rPr>
                      <w:color w:val="000000" w:themeColor="text1"/>
                    </w:rPr>
                    <w:t>2015 – 2016</w:t>
                  </w:r>
                </w:p>
              </w:tc>
              <w:tc>
                <w:tcPr>
                  <w:tcW w:w="4974" w:type="dxa"/>
                </w:tcPr>
                <w:p w14:paraId="298936EE" w14:textId="35C03500" w:rsidR="006E198E" w:rsidRPr="006E198E" w:rsidRDefault="006E198E">
                  <w:pPr>
                    <w:rPr>
                      <w:color w:val="000000" w:themeColor="text1"/>
                    </w:rPr>
                  </w:pPr>
                  <w:r w:rsidRPr="006E198E">
                    <w:rPr>
                      <w:color w:val="000000" w:themeColor="text1"/>
                    </w:rPr>
                    <w:t>Forschung &amp; Lehre</w:t>
                  </w:r>
                  <w:r w:rsidR="007B6C8A" w:rsidRPr="006E198E">
                    <w:rPr>
                      <w:color w:val="000000" w:themeColor="text1"/>
                    </w:rPr>
                    <w:t xml:space="preserve"> – </w:t>
                  </w:r>
                  <w:r w:rsidRPr="006E198E">
                    <w:rPr>
                      <w:color w:val="000000" w:themeColor="text1"/>
                    </w:rPr>
                    <w:t>Hochschule Furtwangen, Furtwangen</w:t>
                  </w:r>
                  <w:r w:rsidR="007B6C8A" w:rsidRPr="006E198E">
                    <w:rPr>
                      <w:color w:val="000000" w:themeColor="text1"/>
                    </w:rPr>
                    <w:t xml:space="preserve"> – </w:t>
                  </w:r>
                  <w:r w:rsidRPr="006E198E">
                    <w:rPr>
                      <w:color w:val="000000" w:themeColor="text1"/>
                    </w:rPr>
                    <w:t>akademischer Mitarbeiter mit Promotion</w:t>
                  </w:r>
                  <w:r w:rsidR="007B6C8A" w:rsidRPr="006E198E">
                    <w:rPr>
                      <w:color w:val="000000" w:themeColor="text1"/>
                    </w:rPr>
                    <w:t xml:space="preserve"> – </w:t>
                  </w:r>
                  <w:r w:rsidRPr="006E198E">
                    <w:rPr>
                      <w:color w:val="000000" w:themeColor="text1"/>
                    </w:rPr>
                    <w:t>Teilzeit</w:t>
                  </w:r>
                </w:p>
              </w:tc>
            </w:tr>
            <w:tr w:rsidR="006E198E" w:rsidRPr="006E198E" w14:paraId="4D896010" w14:textId="77777777" w:rsidTr="006E198E">
              <w:tc>
                <w:tcPr>
                  <w:tcW w:w="1122" w:type="dxa"/>
                </w:tcPr>
                <w:p w14:paraId="604ED3A5" w14:textId="4E4E6B53" w:rsidR="006E198E" w:rsidRPr="006E198E" w:rsidRDefault="006E198E">
                  <w:pPr>
                    <w:rPr>
                      <w:color w:val="000000" w:themeColor="text1"/>
                    </w:rPr>
                  </w:pPr>
                  <w:r w:rsidRPr="006E198E">
                    <w:rPr>
                      <w:color w:val="000000" w:themeColor="text1"/>
                    </w:rPr>
                    <w:t>2011 – 2014</w:t>
                  </w:r>
                </w:p>
              </w:tc>
              <w:tc>
                <w:tcPr>
                  <w:tcW w:w="4974" w:type="dxa"/>
                </w:tcPr>
                <w:p w14:paraId="4B1A5DB2" w14:textId="4DFFBDF1" w:rsidR="006E198E" w:rsidRPr="006E198E" w:rsidRDefault="006E198E">
                  <w:pPr>
                    <w:rPr>
                      <w:color w:val="000000" w:themeColor="text1"/>
                    </w:rPr>
                  </w:pPr>
                  <w:r w:rsidRPr="006E198E">
                    <w:rPr>
                      <w:color w:val="000000" w:themeColor="text1"/>
                    </w:rPr>
                    <w:t>IT-Dienstleistungen</w:t>
                  </w:r>
                  <w:r w:rsidR="007B6C8A" w:rsidRPr="006E198E">
                    <w:rPr>
                      <w:color w:val="000000" w:themeColor="text1"/>
                    </w:rPr>
                    <w:t xml:space="preserve"> – </w:t>
                  </w:r>
                  <w:r w:rsidRPr="006E198E">
                    <w:rPr>
                      <w:color w:val="000000" w:themeColor="text1"/>
                    </w:rPr>
                    <w:t>Ingenieurbüro Deusing, Döttesfeld</w:t>
                  </w:r>
                  <w:r w:rsidR="007B6C8A" w:rsidRPr="006E198E">
                    <w:rPr>
                      <w:color w:val="000000" w:themeColor="text1"/>
                    </w:rPr>
                    <w:t xml:space="preserve"> – </w:t>
                  </w:r>
                  <w:r w:rsidRPr="006E198E">
                    <w:rPr>
                      <w:color w:val="000000" w:themeColor="text1"/>
                    </w:rPr>
                    <w:t>Softwareentwickler</w:t>
                  </w:r>
                  <w:r w:rsidR="007B6C8A" w:rsidRPr="006E198E">
                    <w:rPr>
                      <w:color w:val="000000" w:themeColor="text1"/>
                    </w:rPr>
                    <w:t xml:space="preserve"> – </w:t>
                  </w:r>
                  <w:r w:rsidRPr="006E198E">
                    <w:rPr>
                      <w:color w:val="000000" w:themeColor="text1"/>
                    </w:rPr>
                    <w:t>Teilzeit</w:t>
                  </w:r>
                </w:p>
              </w:tc>
            </w:tr>
            <w:tr w:rsidR="006E198E" w:rsidRPr="006E198E" w14:paraId="0C2CCDEF" w14:textId="77777777" w:rsidTr="006E198E">
              <w:tc>
                <w:tcPr>
                  <w:tcW w:w="1122" w:type="dxa"/>
                </w:tcPr>
                <w:p w14:paraId="2A371CF5" w14:textId="0A0F2FA1" w:rsidR="006E198E" w:rsidRPr="006E198E" w:rsidRDefault="006E198E">
                  <w:pPr>
                    <w:rPr>
                      <w:color w:val="000000" w:themeColor="text1"/>
                    </w:rPr>
                  </w:pPr>
                  <w:r w:rsidRPr="006E198E">
                    <w:rPr>
                      <w:color w:val="000000" w:themeColor="text1"/>
                    </w:rPr>
                    <w:t>2010 – 2010</w:t>
                  </w:r>
                </w:p>
              </w:tc>
              <w:tc>
                <w:tcPr>
                  <w:tcW w:w="4974" w:type="dxa"/>
                </w:tcPr>
                <w:p w14:paraId="1F5E9FFF" w14:textId="1F37EFDA" w:rsidR="006E198E" w:rsidRPr="006E198E" w:rsidRDefault="006E198E">
                  <w:pPr>
                    <w:rPr>
                      <w:color w:val="000000" w:themeColor="text1"/>
                    </w:rPr>
                  </w:pPr>
                  <w:r w:rsidRPr="006E198E">
                    <w:rPr>
                      <w:color w:val="000000" w:themeColor="text1"/>
                    </w:rPr>
                    <w:t>Automobilindustrie</w:t>
                  </w:r>
                  <w:r w:rsidR="007B6C8A" w:rsidRPr="006E198E">
                    <w:rPr>
                      <w:color w:val="000000" w:themeColor="text1"/>
                    </w:rPr>
                    <w:t xml:space="preserve"> – </w:t>
                  </w:r>
                  <w:r w:rsidRPr="006E198E">
                    <w:rPr>
                      <w:color w:val="000000" w:themeColor="text1"/>
                    </w:rPr>
                    <w:t xml:space="preserve">Volkswagen de </w:t>
                  </w:r>
                  <w:proofErr w:type="spellStart"/>
                  <w:r w:rsidRPr="006E198E">
                    <w:rPr>
                      <w:color w:val="000000" w:themeColor="text1"/>
                    </w:rPr>
                    <w:t>México</w:t>
                  </w:r>
                  <w:proofErr w:type="spellEnd"/>
                  <w:r w:rsidRPr="006E198E">
                    <w:rPr>
                      <w:color w:val="000000" w:themeColor="text1"/>
                    </w:rPr>
                    <w:t>, Puebla</w:t>
                  </w:r>
                  <w:r w:rsidR="007B6C8A" w:rsidRPr="006E198E">
                    <w:rPr>
                      <w:color w:val="000000" w:themeColor="text1"/>
                    </w:rPr>
                    <w:t xml:space="preserve"> – </w:t>
                  </w:r>
                  <w:r w:rsidRPr="006E198E">
                    <w:rPr>
                      <w:color w:val="000000" w:themeColor="text1"/>
                    </w:rPr>
                    <w:t>Softwareentwickler</w:t>
                  </w:r>
                  <w:r w:rsidR="007B6C8A" w:rsidRPr="006E198E">
                    <w:rPr>
                      <w:color w:val="000000" w:themeColor="text1"/>
                    </w:rPr>
                    <w:t xml:space="preserve"> – </w:t>
                  </w:r>
                  <w:r w:rsidRPr="006E198E">
                    <w:rPr>
                      <w:color w:val="000000" w:themeColor="text1"/>
                    </w:rPr>
                    <w:t>Praktikant</w:t>
                  </w:r>
                </w:p>
              </w:tc>
            </w:tr>
            <w:tr w:rsidR="006E198E" w:rsidRPr="006E198E" w14:paraId="29C37DFB" w14:textId="77777777" w:rsidTr="006E198E">
              <w:tc>
                <w:tcPr>
                  <w:tcW w:w="1122" w:type="dxa"/>
                </w:tcPr>
                <w:p w14:paraId="2DE50A90" w14:textId="32169F37" w:rsidR="006E198E" w:rsidRPr="006E198E" w:rsidRDefault="006E198E">
                  <w:pPr>
                    <w:rPr>
                      <w:color w:val="000000" w:themeColor="text1"/>
                    </w:rPr>
                  </w:pPr>
                  <w:r w:rsidRPr="006E198E">
                    <w:rPr>
                      <w:color w:val="000000" w:themeColor="text1"/>
                    </w:rPr>
                    <w:t>2009 – 2010</w:t>
                  </w:r>
                </w:p>
              </w:tc>
              <w:tc>
                <w:tcPr>
                  <w:tcW w:w="4974" w:type="dxa"/>
                </w:tcPr>
                <w:p w14:paraId="46D30DC1" w14:textId="4A8C27AF" w:rsidR="006E198E" w:rsidRPr="006E198E" w:rsidRDefault="006E198E">
                  <w:pPr>
                    <w:rPr>
                      <w:color w:val="000000" w:themeColor="text1"/>
                    </w:rPr>
                  </w:pPr>
                  <w:r w:rsidRPr="006E198E">
                    <w:rPr>
                      <w:color w:val="000000" w:themeColor="text1"/>
                    </w:rPr>
                    <w:t>IT</w:t>
                  </w:r>
                  <w:r w:rsidR="007B6C8A" w:rsidRPr="006E198E">
                    <w:rPr>
                      <w:color w:val="000000" w:themeColor="text1"/>
                    </w:rPr>
                    <w:t xml:space="preserve"> – </w:t>
                  </w:r>
                  <w:r w:rsidRPr="006E198E">
                    <w:rPr>
                      <w:color w:val="000000" w:themeColor="text1"/>
                    </w:rPr>
                    <w:t>Rechenzentrum Furtwangen, Furtwangen</w:t>
                  </w:r>
                  <w:r w:rsidR="007B6C8A" w:rsidRPr="006E198E">
                    <w:rPr>
                      <w:color w:val="000000" w:themeColor="text1"/>
                    </w:rPr>
                    <w:t xml:space="preserve"> – </w:t>
                  </w:r>
                  <w:r w:rsidRPr="006E198E">
                    <w:rPr>
                      <w:color w:val="000000" w:themeColor="text1"/>
                    </w:rPr>
                    <w:t>Softwareentwickler</w:t>
                  </w:r>
                  <w:r w:rsidR="007B6C8A" w:rsidRPr="006E198E">
                    <w:rPr>
                      <w:color w:val="000000" w:themeColor="text1"/>
                    </w:rPr>
                    <w:t xml:space="preserve"> – </w:t>
                  </w:r>
                  <w:r w:rsidRPr="006E198E">
                    <w:rPr>
                      <w:color w:val="000000" w:themeColor="text1"/>
                    </w:rPr>
                    <w:t>studentische Hilfskraft</w:t>
                  </w:r>
                </w:p>
              </w:tc>
            </w:tr>
            <w:tr w:rsidR="006E198E" w:rsidRPr="006E198E" w14:paraId="4A6943BB" w14:textId="77777777" w:rsidTr="006E198E">
              <w:trPr>
                <w:trHeight w:val="606"/>
              </w:trPr>
              <w:tc>
                <w:tcPr>
                  <w:tcW w:w="1122" w:type="dxa"/>
                </w:tcPr>
                <w:p w14:paraId="4BC4C9FE" w14:textId="707225BE" w:rsidR="006E198E" w:rsidRPr="006E198E" w:rsidRDefault="006E198E">
                  <w:pPr>
                    <w:rPr>
                      <w:color w:val="000000" w:themeColor="text1"/>
                    </w:rPr>
                  </w:pPr>
                  <w:r w:rsidRPr="006E198E">
                    <w:rPr>
                      <w:color w:val="000000" w:themeColor="text1"/>
                    </w:rPr>
                    <w:t>2009 – 2012</w:t>
                  </w:r>
                </w:p>
              </w:tc>
              <w:tc>
                <w:tcPr>
                  <w:tcW w:w="4974" w:type="dxa"/>
                </w:tcPr>
                <w:p w14:paraId="5785FDDF" w14:textId="4CD87B3E" w:rsidR="006E198E" w:rsidRPr="006E198E" w:rsidRDefault="006E198E">
                  <w:pPr>
                    <w:rPr>
                      <w:color w:val="000000" w:themeColor="text1"/>
                    </w:rPr>
                  </w:pPr>
                  <w:r w:rsidRPr="006E198E">
                    <w:rPr>
                      <w:color w:val="000000" w:themeColor="text1"/>
                    </w:rPr>
                    <w:t>Studentenverwaltung</w:t>
                  </w:r>
                  <w:r w:rsidR="007B6C8A" w:rsidRPr="006E198E">
                    <w:rPr>
                      <w:color w:val="000000" w:themeColor="text1"/>
                    </w:rPr>
                    <w:t xml:space="preserve"> – </w:t>
                  </w:r>
                  <w:r w:rsidRPr="006E198E">
                    <w:rPr>
                      <w:color w:val="000000" w:themeColor="text1"/>
                    </w:rPr>
                    <w:t>Studentenwerk Freiburg, Furtwangen</w:t>
                  </w:r>
                  <w:r w:rsidR="007B6C8A" w:rsidRPr="006E198E">
                    <w:rPr>
                      <w:color w:val="000000" w:themeColor="text1"/>
                    </w:rPr>
                    <w:t xml:space="preserve"> – </w:t>
                  </w:r>
                  <w:r w:rsidRPr="006E198E">
                    <w:rPr>
                      <w:color w:val="000000" w:themeColor="text1"/>
                    </w:rPr>
                    <w:t>Netzwerkadministrator</w:t>
                  </w:r>
                  <w:r w:rsidR="007B6C8A" w:rsidRPr="006E198E">
                    <w:rPr>
                      <w:color w:val="000000" w:themeColor="text1"/>
                    </w:rPr>
                    <w:t xml:space="preserve"> – </w:t>
                  </w:r>
                  <w:r w:rsidRPr="006E198E">
                    <w:rPr>
                      <w:color w:val="000000" w:themeColor="text1"/>
                    </w:rPr>
                    <w:t>ehrenamtlich</w:t>
                  </w:r>
                </w:p>
              </w:tc>
            </w:tr>
          </w:tbl>
          <w:p w14:paraId="1DCF7B20" w14:textId="6F375865" w:rsidR="003778E0" w:rsidRPr="006E198E" w:rsidRDefault="003778E0" w:rsidP="00083BCB">
            <w:pPr>
              <w:rPr>
                <w:color w:val="000000" w:themeColor="text1"/>
              </w:rPr>
            </w:pPr>
          </w:p>
        </w:tc>
      </w:tr>
    </w:tbl>
    <w:p w14:paraId="5F647959" w14:textId="6407DFE8" w:rsidR="004E5E44" w:rsidRDefault="004E5E44">
      <w:pPr>
        <w:pStyle w:val="Header"/>
        <w:tabs>
          <w:tab w:val="clear" w:pos="4536"/>
          <w:tab w:val="clear" w:pos="9072"/>
        </w:tabs>
      </w:pPr>
      <w:r>
        <w:br/>
      </w:r>
      <w:r>
        <w:br/>
      </w:r>
    </w:p>
    <w:p w14:paraId="0A045A46" w14:textId="4AA27167" w:rsidR="003778E0" w:rsidRDefault="004E5E44" w:rsidP="004E5E44">
      <w:pPr>
        <w:spacing w:before="0"/>
      </w:pPr>
      <w:r>
        <w:br w:type="page"/>
      </w:r>
    </w:p>
    <w:p w14:paraId="36097013" w14:textId="3409D94C" w:rsidR="00FD0E7C" w:rsidRDefault="003778E0">
      <w:pPr>
        <w:rPr>
          <w:b/>
          <w:bCs/>
          <w:color w:val="79CBCA"/>
        </w:rPr>
      </w:pPr>
      <w:r w:rsidRPr="00154BFD">
        <w:rPr>
          <w:b/>
          <w:bCs/>
          <w:color w:val="D0520F"/>
        </w:rPr>
        <w:lastRenderedPageBreak/>
        <w:sym w:font="Wingdings 3" w:char="F075"/>
      </w:r>
      <w:r w:rsidRPr="003778E0">
        <w:rPr>
          <w:b/>
          <w:bCs/>
          <w:color w:val="79CBCA"/>
        </w:rPr>
        <w:t xml:space="preserve"> </w:t>
      </w:r>
      <w:r w:rsidRPr="00154BFD">
        <w:rPr>
          <w:b/>
          <w:bCs/>
          <w:color w:val="0F80D0"/>
        </w:rPr>
        <w:t>Projekthistorie:</w:t>
      </w:r>
      <w:r w:rsidRPr="003778E0">
        <w:rPr>
          <w:b/>
          <w:bCs/>
          <w:color w:val="79CBCA"/>
        </w:rPr>
        <w:t xml:space="preserve"> </w:t>
      </w:r>
    </w:p>
    <w:p w14:paraId="78E2088E" w14:textId="4396F0B1" w:rsidR="00C7017A" w:rsidRDefault="00C7017A">
      <w:pPr>
        <w:rPr>
          <w:b/>
          <w:bCs/>
          <w:color w:val="79CBCA"/>
        </w:rPr>
      </w:pPr>
    </w:p>
    <w:tbl>
      <w:tblPr>
        <w:tblW w:w="8919" w:type="dxa"/>
        <w:tblInd w:w="3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91"/>
        <w:gridCol w:w="6328"/>
      </w:tblGrid>
      <w:tr w:rsidR="00BC70E1" w:rsidRPr="00BC70E1" w14:paraId="280FE2C3" w14:textId="77777777" w:rsidTr="00D52D27">
        <w:trPr>
          <w:cantSplit/>
          <w:trHeight w:val="2940"/>
        </w:trPr>
        <w:tc>
          <w:tcPr>
            <w:tcW w:w="2591" w:type="dxa"/>
            <w:tcBorders>
              <w:bottom w:val="single" w:sz="4" w:space="0" w:color="C0C0C0"/>
            </w:tcBorders>
          </w:tcPr>
          <w:p w14:paraId="5ECEA3B8" w14:textId="77777777" w:rsidR="00BC70E1" w:rsidRDefault="00BC70E1" w:rsidP="00D52D27">
            <w:pPr>
              <w:rPr>
                <w:b/>
                <w:bCs/>
                <w:color w:val="000000" w:themeColor="text1"/>
              </w:rPr>
            </w:pPr>
            <w:r w:rsidRPr="00E96194">
              <w:rPr>
                <w:b/>
                <w:bCs/>
                <w:color w:val="000000" w:themeColor="text1"/>
              </w:rPr>
              <w:t>Zeitraum:</w:t>
            </w:r>
          </w:p>
          <w:p w14:paraId="386BA5A2" w14:textId="77777777" w:rsidR="00BC70E1" w:rsidRPr="00E96194" w:rsidRDefault="00BC70E1" w:rsidP="00D52D27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Auslastung:</w:t>
            </w:r>
          </w:p>
          <w:p w14:paraId="14BDFEE3" w14:textId="77777777" w:rsidR="00BC70E1" w:rsidRPr="00E96194" w:rsidRDefault="00BC70E1" w:rsidP="00D52D27">
            <w:pPr>
              <w:rPr>
                <w:b/>
                <w:bCs/>
                <w:color w:val="000000" w:themeColor="text1"/>
              </w:rPr>
            </w:pPr>
            <w:r w:rsidRPr="00E96194">
              <w:rPr>
                <w:b/>
                <w:bCs/>
                <w:color w:val="000000" w:themeColor="text1"/>
              </w:rPr>
              <w:t>Branche/</w:t>
            </w:r>
            <w:r>
              <w:rPr>
                <w:b/>
                <w:bCs/>
                <w:color w:val="000000" w:themeColor="text1"/>
              </w:rPr>
              <w:t>Kunde</w:t>
            </w:r>
            <w:r w:rsidRPr="00E96194">
              <w:rPr>
                <w:b/>
                <w:bCs/>
                <w:color w:val="000000" w:themeColor="text1"/>
              </w:rPr>
              <w:t>/Land:</w:t>
            </w:r>
          </w:p>
          <w:p w14:paraId="57E8056F" w14:textId="77777777" w:rsidR="00BC70E1" w:rsidRPr="00E96194" w:rsidRDefault="00BC70E1" w:rsidP="00D52D27">
            <w:pPr>
              <w:rPr>
                <w:b/>
                <w:bCs/>
                <w:color w:val="000000" w:themeColor="text1"/>
              </w:rPr>
            </w:pPr>
            <w:r w:rsidRPr="00E96194">
              <w:rPr>
                <w:b/>
                <w:bCs/>
                <w:color w:val="000000" w:themeColor="text1"/>
              </w:rPr>
              <w:t>Projekttitel:</w:t>
            </w:r>
          </w:p>
          <w:p w14:paraId="7B254B49" w14:textId="77777777" w:rsidR="00BC70E1" w:rsidRPr="00E96194" w:rsidRDefault="00BC70E1" w:rsidP="00D52D27">
            <w:pPr>
              <w:rPr>
                <w:b/>
                <w:bCs/>
                <w:color w:val="000000" w:themeColor="text1"/>
              </w:rPr>
            </w:pPr>
            <w:r w:rsidRPr="00E96194">
              <w:rPr>
                <w:b/>
                <w:bCs/>
                <w:color w:val="000000" w:themeColor="text1"/>
              </w:rPr>
              <w:t>Rolle im Projekt:</w:t>
            </w:r>
          </w:p>
          <w:p w14:paraId="60C63929" w14:textId="77777777" w:rsidR="00BC70E1" w:rsidRPr="00E96194" w:rsidRDefault="00BC70E1" w:rsidP="00D52D27">
            <w:pPr>
              <w:rPr>
                <w:b/>
                <w:bCs/>
                <w:color w:val="000000" w:themeColor="text1"/>
              </w:rPr>
            </w:pPr>
            <w:r w:rsidRPr="00E96194">
              <w:rPr>
                <w:b/>
                <w:bCs/>
                <w:color w:val="000000" w:themeColor="text1"/>
              </w:rPr>
              <w:t>Beschreibung:</w:t>
            </w:r>
          </w:p>
          <w:p w14:paraId="2F8BCDA9" w14:textId="77777777" w:rsidR="00BC70E1" w:rsidRPr="00E96194" w:rsidRDefault="00BC70E1" w:rsidP="00D52D27">
            <w:pPr>
              <w:rPr>
                <w:color w:val="000000" w:themeColor="text1"/>
              </w:rPr>
            </w:pPr>
          </w:p>
          <w:p w14:paraId="215D9839" w14:textId="77777777" w:rsidR="00BC70E1" w:rsidRPr="00E96194" w:rsidRDefault="00BC70E1" w:rsidP="00D52D27">
            <w:pPr>
              <w:rPr>
                <w:b/>
                <w:color w:val="000000" w:themeColor="text1"/>
              </w:rPr>
            </w:pPr>
          </w:p>
          <w:p w14:paraId="1EA595A8" w14:textId="77777777" w:rsidR="00BC70E1" w:rsidRPr="00E96194" w:rsidRDefault="00BC70E1" w:rsidP="00D52D27">
            <w:pPr>
              <w:rPr>
                <w:b/>
                <w:color w:val="000000" w:themeColor="text1"/>
              </w:rPr>
            </w:pPr>
          </w:p>
          <w:p w14:paraId="516B046E" w14:textId="77777777" w:rsidR="00BC70E1" w:rsidRPr="00E96194" w:rsidRDefault="00BC70E1" w:rsidP="00D52D27">
            <w:pPr>
              <w:rPr>
                <w:b/>
                <w:color w:val="000000" w:themeColor="text1"/>
              </w:rPr>
            </w:pPr>
          </w:p>
          <w:p w14:paraId="1195C4DC" w14:textId="77777777" w:rsidR="00BC70E1" w:rsidRPr="00E96194" w:rsidRDefault="00BC70E1" w:rsidP="00D52D27">
            <w:pPr>
              <w:rPr>
                <w:b/>
                <w:color w:val="000000" w:themeColor="text1"/>
              </w:rPr>
            </w:pPr>
          </w:p>
          <w:p w14:paraId="39ADD7AE" w14:textId="77777777" w:rsidR="00BC70E1" w:rsidRDefault="00BC70E1" w:rsidP="00D52D27">
            <w:pPr>
              <w:spacing w:before="200"/>
              <w:rPr>
                <w:b/>
                <w:color w:val="000000" w:themeColor="text1"/>
              </w:rPr>
            </w:pPr>
          </w:p>
          <w:p w14:paraId="5D380B0C" w14:textId="77777777" w:rsidR="00BC70E1" w:rsidRPr="00E96194" w:rsidRDefault="00BC70E1" w:rsidP="00D52D27">
            <w:pPr>
              <w:spacing w:before="200" w:line="360" w:lineRule="auto"/>
              <w:rPr>
                <w:b/>
                <w:color w:val="000000" w:themeColor="text1"/>
              </w:rPr>
            </w:pPr>
            <w:r w:rsidRPr="00E96194">
              <w:rPr>
                <w:b/>
                <w:color w:val="000000" w:themeColor="text1"/>
              </w:rPr>
              <w:t>Tools:</w:t>
            </w:r>
          </w:p>
        </w:tc>
        <w:tc>
          <w:tcPr>
            <w:tcW w:w="6328" w:type="dxa"/>
            <w:tcBorders>
              <w:bottom w:val="single" w:sz="4" w:space="0" w:color="C0C0C0"/>
            </w:tcBorders>
          </w:tcPr>
          <w:p w14:paraId="4A0CA739" w14:textId="329FF1FE" w:rsidR="00BC70E1" w:rsidRDefault="00BC70E1" w:rsidP="00D52D27">
            <w:pPr>
              <w:pStyle w:val="absatzerstezeile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 w:rsidR="001D44AD">
              <w:rPr>
                <w:color w:val="000000" w:themeColor="text1"/>
              </w:rPr>
              <w:t>5</w:t>
            </w:r>
            <w:r>
              <w:rPr>
                <w:color w:val="000000" w:themeColor="text1"/>
              </w:rPr>
              <w:t>/202</w:t>
            </w:r>
            <w:r>
              <w:rPr>
                <w:color w:val="000000" w:themeColor="text1"/>
              </w:rPr>
              <w:t>1</w:t>
            </w:r>
            <w:r w:rsidRPr="00E96194">
              <w:rPr>
                <w:color w:val="000000" w:themeColor="text1"/>
              </w:rPr>
              <w:t xml:space="preserve"> – </w:t>
            </w:r>
            <w:r>
              <w:rPr>
                <w:color w:val="000000" w:themeColor="text1"/>
              </w:rPr>
              <w:t>jetzt</w:t>
            </w:r>
          </w:p>
          <w:p w14:paraId="627803B5" w14:textId="7A97BB41" w:rsidR="00BC70E1" w:rsidRPr="00322DFE" w:rsidRDefault="001D44AD" w:rsidP="00D52D27">
            <w:r>
              <w:t>75</w:t>
            </w:r>
            <w:r w:rsidR="00BC70E1">
              <w:t>%</w:t>
            </w:r>
          </w:p>
          <w:p w14:paraId="313313F7" w14:textId="18957491" w:rsidR="00BC70E1" w:rsidRPr="00E96194" w:rsidRDefault="00BC70E1" w:rsidP="00D52D2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Produktentwicklung</w:t>
            </w:r>
            <w:r w:rsidRPr="00E96194">
              <w:rPr>
                <w:color w:val="000000" w:themeColor="text1"/>
              </w:rPr>
              <w:t xml:space="preserve"> / </w:t>
            </w:r>
            <w:r>
              <w:rPr>
                <w:color w:val="000000" w:themeColor="text1"/>
              </w:rPr>
              <w:t>Porsche Informatik</w:t>
            </w:r>
            <w:r w:rsidRPr="00E96194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 xml:space="preserve">GmbH </w:t>
            </w:r>
            <w:r w:rsidRPr="00E96194">
              <w:rPr>
                <w:color w:val="000000" w:themeColor="text1"/>
              </w:rPr>
              <w:t xml:space="preserve">/ </w:t>
            </w:r>
            <w:r>
              <w:rPr>
                <w:color w:val="000000" w:themeColor="text1"/>
              </w:rPr>
              <w:t>Österreich</w:t>
            </w:r>
          </w:p>
          <w:p w14:paraId="0F91C313" w14:textId="144D80CE" w:rsidR="00BC70E1" w:rsidRPr="00E96194" w:rsidRDefault="00BC70E1" w:rsidP="00D52D27">
            <w:pPr>
              <w:rPr>
                <w:bCs/>
                <w:color w:val="000000" w:themeColor="text1"/>
              </w:rPr>
            </w:pPr>
            <w:proofErr w:type="spellStart"/>
            <w:r>
              <w:rPr>
                <w:bCs/>
                <w:color w:val="000000" w:themeColor="text1"/>
              </w:rPr>
              <w:t>CrossNG</w:t>
            </w:r>
            <w:proofErr w:type="spellEnd"/>
          </w:p>
          <w:p w14:paraId="65F5694C" w14:textId="7C530E56" w:rsidR="00BC70E1" w:rsidRPr="00E96194" w:rsidRDefault="00BC70E1" w:rsidP="00D52D27">
            <w:pPr>
              <w:rPr>
                <w:bCs/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Software Entwickler</w:t>
            </w:r>
            <w:proofErr w:type="gramEnd"/>
          </w:p>
          <w:p w14:paraId="12D567B2" w14:textId="73D97D9A" w:rsidR="00BC70E1" w:rsidRPr="00E96194" w:rsidRDefault="00BC70E1" w:rsidP="00D52D2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Mitarbeit an der Entwicklung von 100+ Entwicklern der neuen Verkaufsunterstützung für Händler der Volkswagen Gruppe inklusive aller Töchter weltweit. Eingesetzt in einem 10-köpfigen </w:t>
            </w:r>
            <w:proofErr w:type="spellStart"/>
            <w:r>
              <w:rPr>
                <w:color w:val="000000" w:themeColor="text1"/>
              </w:rPr>
              <w:t>Scrum</w:t>
            </w:r>
            <w:proofErr w:type="spellEnd"/>
            <w:r>
              <w:rPr>
                <w:color w:val="000000" w:themeColor="text1"/>
              </w:rPr>
              <w:t>-Team für das Sales Front Office.</w:t>
            </w:r>
          </w:p>
          <w:p w14:paraId="1FF7DE66" w14:textId="77777777" w:rsidR="00BC70E1" w:rsidRPr="00E96194" w:rsidRDefault="00BC70E1" w:rsidP="00D52D27">
            <w:pPr>
              <w:rPr>
                <w:color w:val="000000" w:themeColor="text1"/>
              </w:rPr>
            </w:pPr>
            <w:r w:rsidRPr="00E96194">
              <w:rPr>
                <w:color w:val="000000" w:themeColor="text1"/>
              </w:rPr>
              <w:t>Tätigkeiten:</w:t>
            </w:r>
          </w:p>
          <w:p w14:paraId="031BB484" w14:textId="2338EFFC" w:rsidR="00BC70E1" w:rsidRDefault="00BC70E1" w:rsidP="00D52D27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Software-Entwicklung in Java und Angular</w:t>
            </w:r>
          </w:p>
          <w:p w14:paraId="58E8EE0A" w14:textId="0FC706CF" w:rsidR="00BC70E1" w:rsidRDefault="00BC70E1" w:rsidP="00D52D27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Technische Analysen und Aufwandsschätzungen für </w:t>
            </w:r>
            <w:proofErr w:type="spellStart"/>
            <w:r>
              <w:rPr>
                <w:color w:val="000000" w:themeColor="text1"/>
              </w:rPr>
              <w:t>Epics</w:t>
            </w:r>
            <w:proofErr w:type="spellEnd"/>
            <w:r>
              <w:rPr>
                <w:color w:val="000000" w:themeColor="text1"/>
              </w:rPr>
              <w:t xml:space="preserve"> und Tasks</w:t>
            </w:r>
          </w:p>
          <w:p w14:paraId="7B00D76A" w14:textId="62D51730" w:rsidR="00BC70E1" w:rsidRDefault="00BC70E1" w:rsidP="00D52D27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Leitung von Retros und</w:t>
            </w:r>
            <w:proofErr w:type="spellStart"/>
            <w:r>
              <w:rPr>
                <w:color w:val="000000" w:themeColor="text1"/>
              </w:rPr>
              <w:t xml:space="preserve"> Standups</w:t>
            </w:r>
            <w:proofErr w:type="spellEnd"/>
          </w:p>
          <w:p w14:paraId="6A54EFEC" w14:textId="22BC1C64" w:rsidR="00BC70E1" w:rsidRDefault="00BC70E1" w:rsidP="00D52D27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Code-Reviews, Tests</w:t>
            </w:r>
          </w:p>
          <w:p w14:paraId="578518A9" w14:textId="6191524F" w:rsidR="00BC70E1" w:rsidRPr="00D5005F" w:rsidRDefault="00BC70E1" w:rsidP="00D52D27">
            <w:pPr>
              <w:rPr>
                <w:color w:val="000000" w:themeColor="text1"/>
                <w:lang w:val="en-US"/>
              </w:rPr>
            </w:pPr>
            <w:r w:rsidRPr="00E96194">
              <w:rPr>
                <w:color w:val="000000" w:themeColor="text1"/>
                <w:lang w:val="en-US"/>
              </w:rPr>
              <w:t>Typescript</w:t>
            </w:r>
            <w:r>
              <w:rPr>
                <w:color w:val="000000" w:themeColor="text1"/>
                <w:lang w:val="en-US"/>
              </w:rPr>
              <w:t xml:space="preserve">, </w:t>
            </w:r>
            <w:r w:rsidRPr="00E96194">
              <w:rPr>
                <w:color w:val="000000" w:themeColor="text1"/>
                <w:lang w:val="en-US"/>
              </w:rPr>
              <w:t>Angular,</w:t>
            </w:r>
            <w:r w:rsidR="001D44AD">
              <w:rPr>
                <w:color w:val="000000" w:themeColor="text1"/>
                <w:lang w:val="en-US"/>
              </w:rPr>
              <w:t xml:space="preserve"> Clarity,</w:t>
            </w:r>
            <w:r w:rsidRPr="00E96194">
              <w:rPr>
                <w:color w:val="000000" w:themeColor="text1"/>
                <w:lang w:val="en-US"/>
              </w:rPr>
              <w:t xml:space="preserve"> </w:t>
            </w:r>
            <w:r>
              <w:rPr>
                <w:color w:val="000000" w:themeColor="text1"/>
                <w:lang w:val="en-US"/>
              </w:rPr>
              <w:t xml:space="preserve">Java, JUnit, Spring Boot, Bash, </w:t>
            </w:r>
            <w:r w:rsidR="001D44AD">
              <w:rPr>
                <w:color w:val="000000" w:themeColor="text1"/>
                <w:lang w:val="en-US"/>
              </w:rPr>
              <w:t xml:space="preserve">JPA, </w:t>
            </w:r>
            <w:r>
              <w:rPr>
                <w:color w:val="000000" w:themeColor="text1"/>
                <w:lang w:val="en-US"/>
              </w:rPr>
              <w:t xml:space="preserve">SQL, </w:t>
            </w:r>
            <w:r>
              <w:rPr>
                <w:color w:val="000000" w:themeColor="text1"/>
                <w:lang w:val="en-US"/>
              </w:rPr>
              <w:t>Jenkins</w:t>
            </w:r>
            <w:r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>
              <w:rPr>
                <w:color w:val="000000" w:themeColor="text1"/>
                <w:lang w:val="en-US"/>
              </w:rPr>
              <w:t>Solr</w:t>
            </w:r>
            <w:proofErr w:type="spellEnd"/>
            <w:r>
              <w:rPr>
                <w:color w:val="000000" w:themeColor="text1"/>
                <w:lang w:val="en-US"/>
              </w:rPr>
              <w:t>, Kibana, Dynatrace, Gerrit, Jira, Confluence</w:t>
            </w:r>
            <w:r w:rsidR="001D44AD">
              <w:rPr>
                <w:color w:val="000000" w:themeColor="text1"/>
                <w:lang w:val="en-US"/>
              </w:rPr>
              <w:t>, Docker, Swagger</w:t>
            </w:r>
          </w:p>
        </w:tc>
      </w:tr>
    </w:tbl>
    <w:p w14:paraId="77C0E95D" w14:textId="4259C57B" w:rsidR="00BC70E1" w:rsidRDefault="00BC70E1">
      <w:pPr>
        <w:rPr>
          <w:b/>
          <w:bCs/>
          <w:color w:val="79CBCA"/>
          <w:lang w:val="en-US"/>
        </w:rPr>
      </w:pPr>
    </w:p>
    <w:tbl>
      <w:tblPr>
        <w:tblW w:w="8919" w:type="dxa"/>
        <w:tblInd w:w="3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91"/>
        <w:gridCol w:w="6328"/>
      </w:tblGrid>
      <w:tr w:rsidR="001D44AD" w:rsidRPr="00BC70E1" w14:paraId="309747F3" w14:textId="77777777" w:rsidTr="00D52D27">
        <w:trPr>
          <w:cantSplit/>
          <w:trHeight w:val="2940"/>
        </w:trPr>
        <w:tc>
          <w:tcPr>
            <w:tcW w:w="2591" w:type="dxa"/>
            <w:tcBorders>
              <w:bottom w:val="single" w:sz="4" w:space="0" w:color="C0C0C0"/>
            </w:tcBorders>
          </w:tcPr>
          <w:p w14:paraId="7379C297" w14:textId="77777777" w:rsidR="001D44AD" w:rsidRDefault="001D44AD" w:rsidP="00D52D27">
            <w:pPr>
              <w:rPr>
                <w:b/>
                <w:bCs/>
                <w:color w:val="000000" w:themeColor="text1"/>
              </w:rPr>
            </w:pPr>
            <w:r w:rsidRPr="00E96194">
              <w:rPr>
                <w:b/>
                <w:bCs/>
                <w:color w:val="000000" w:themeColor="text1"/>
              </w:rPr>
              <w:t>Zeitraum:</w:t>
            </w:r>
          </w:p>
          <w:p w14:paraId="212B1B36" w14:textId="77777777" w:rsidR="001D44AD" w:rsidRPr="00E96194" w:rsidRDefault="001D44AD" w:rsidP="00D52D27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Auslastung:</w:t>
            </w:r>
          </w:p>
          <w:p w14:paraId="0DBF9FF1" w14:textId="77777777" w:rsidR="001D44AD" w:rsidRPr="00E96194" w:rsidRDefault="001D44AD" w:rsidP="00D52D27">
            <w:pPr>
              <w:rPr>
                <w:b/>
                <w:bCs/>
                <w:color w:val="000000" w:themeColor="text1"/>
              </w:rPr>
            </w:pPr>
            <w:r w:rsidRPr="00E96194">
              <w:rPr>
                <w:b/>
                <w:bCs/>
                <w:color w:val="000000" w:themeColor="text1"/>
              </w:rPr>
              <w:t>Branche/</w:t>
            </w:r>
            <w:r>
              <w:rPr>
                <w:b/>
                <w:bCs/>
                <w:color w:val="000000" w:themeColor="text1"/>
              </w:rPr>
              <w:t>Kunde</w:t>
            </w:r>
            <w:r w:rsidRPr="00E96194">
              <w:rPr>
                <w:b/>
                <w:bCs/>
                <w:color w:val="000000" w:themeColor="text1"/>
              </w:rPr>
              <w:t>/Land:</w:t>
            </w:r>
          </w:p>
          <w:p w14:paraId="0B67924F" w14:textId="77777777" w:rsidR="001D44AD" w:rsidRPr="00E96194" w:rsidRDefault="001D44AD" w:rsidP="00D52D27">
            <w:pPr>
              <w:rPr>
                <w:b/>
                <w:bCs/>
                <w:color w:val="000000" w:themeColor="text1"/>
              </w:rPr>
            </w:pPr>
            <w:r w:rsidRPr="00E96194">
              <w:rPr>
                <w:b/>
                <w:bCs/>
                <w:color w:val="000000" w:themeColor="text1"/>
              </w:rPr>
              <w:t>Projekttitel:</w:t>
            </w:r>
          </w:p>
          <w:p w14:paraId="1F648531" w14:textId="77777777" w:rsidR="001D44AD" w:rsidRPr="00E96194" w:rsidRDefault="001D44AD" w:rsidP="00D52D27">
            <w:pPr>
              <w:rPr>
                <w:b/>
                <w:bCs/>
                <w:color w:val="000000" w:themeColor="text1"/>
              </w:rPr>
            </w:pPr>
            <w:r w:rsidRPr="00E96194">
              <w:rPr>
                <w:b/>
                <w:bCs/>
                <w:color w:val="000000" w:themeColor="text1"/>
              </w:rPr>
              <w:t>Rolle im Projekt:</w:t>
            </w:r>
          </w:p>
          <w:p w14:paraId="6E566DE2" w14:textId="77777777" w:rsidR="001D44AD" w:rsidRPr="00E96194" w:rsidRDefault="001D44AD" w:rsidP="00D52D27">
            <w:pPr>
              <w:rPr>
                <w:b/>
                <w:bCs/>
                <w:color w:val="000000" w:themeColor="text1"/>
              </w:rPr>
            </w:pPr>
            <w:r w:rsidRPr="00E96194">
              <w:rPr>
                <w:b/>
                <w:bCs/>
                <w:color w:val="000000" w:themeColor="text1"/>
              </w:rPr>
              <w:t>Beschreibung:</w:t>
            </w:r>
          </w:p>
          <w:p w14:paraId="04C26314" w14:textId="77777777" w:rsidR="001D44AD" w:rsidRPr="00E96194" w:rsidRDefault="001D44AD" w:rsidP="00D52D27">
            <w:pPr>
              <w:rPr>
                <w:color w:val="000000" w:themeColor="text1"/>
              </w:rPr>
            </w:pPr>
          </w:p>
          <w:p w14:paraId="305FA001" w14:textId="77777777" w:rsidR="001D44AD" w:rsidRPr="00E96194" w:rsidRDefault="001D44AD" w:rsidP="00D52D27">
            <w:pPr>
              <w:rPr>
                <w:b/>
                <w:color w:val="000000" w:themeColor="text1"/>
              </w:rPr>
            </w:pPr>
          </w:p>
          <w:p w14:paraId="5F8A0082" w14:textId="77777777" w:rsidR="001D44AD" w:rsidRPr="00E96194" w:rsidRDefault="001D44AD" w:rsidP="00D52D27">
            <w:pPr>
              <w:rPr>
                <w:b/>
                <w:color w:val="000000" w:themeColor="text1"/>
              </w:rPr>
            </w:pPr>
          </w:p>
          <w:p w14:paraId="4C425344" w14:textId="77777777" w:rsidR="001D44AD" w:rsidRPr="00E96194" w:rsidRDefault="001D44AD" w:rsidP="00D52D27">
            <w:pPr>
              <w:rPr>
                <w:b/>
                <w:color w:val="000000" w:themeColor="text1"/>
              </w:rPr>
            </w:pPr>
          </w:p>
          <w:p w14:paraId="24CBF6D9" w14:textId="77777777" w:rsidR="001D44AD" w:rsidRDefault="001D44AD" w:rsidP="00D52D27">
            <w:pPr>
              <w:spacing w:before="200"/>
              <w:rPr>
                <w:b/>
                <w:color w:val="000000" w:themeColor="text1"/>
              </w:rPr>
            </w:pPr>
          </w:p>
          <w:p w14:paraId="3FC9A811" w14:textId="77777777" w:rsidR="001D44AD" w:rsidRPr="00E96194" w:rsidRDefault="001D44AD" w:rsidP="00D52D27">
            <w:pPr>
              <w:spacing w:before="200" w:line="360" w:lineRule="auto"/>
              <w:rPr>
                <w:b/>
                <w:color w:val="000000" w:themeColor="text1"/>
              </w:rPr>
            </w:pPr>
            <w:r w:rsidRPr="00E96194">
              <w:rPr>
                <w:b/>
                <w:color w:val="000000" w:themeColor="text1"/>
              </w:rPr>
              <w:t>Tools:</w:t>
            </w:r>
          </w:p>
        </w:tc>
        <w:tc>
          <w:tcPr>
            <w:tcW w:w="6328" w:type="dxa"/>
            <w:tcBorders>
              <w:bottom w:val="single" w:sz="4" w:space="0" w:color="C0C0C0"/>
            </w:tcBorders>
          </w:tcPr>
          <w:p w14:paraId="364167B9" w14:textId="52B3E72A" w:rsidR="001D44AD" w:rsidRDefault="001D44AD" w:rsidP="00D52D27">
            <w:pPr>
              <w:pStyle w:val="absatzerstezeile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color w:val="000000" w:themeColor="text1"/>
              </w:rPr>
              <w:t>3</w:t>
            </w:r>
            <w:r>
              <w:rPr>
                <w:color w:val="000000" w:themeColor="text1"/>
              </w:rPr>
              <w:t>/2021</w:t>
            </w:r>
            <w:r w:rsidRPr="00E96194">
              <w:rPr>
                <w:color w:val="000000" w:themeColor="text1"/>
              </w:rPr>
              <w:t xml:space="preserve"> – </w:t>
            </w:r>
            <w:r>
              <w:rPr>
                <w:color w:val="000000" w:themeColor="text1"/>
              </w:rPr>
              <w:t>05/2021</w:t>
            </w:r>
          </w:p>
          <w:p w14:paraId="0634EBFE" w14:textId="4631B2AE" w:rsidR="001D44AD" w:rsidRPr="00322DFE" w:rsidRDefault="001D44AD" w:rsidP="00D52D27">
            <w:r>
              <w:t>75</w:t>
            </w:r>
            <w:r>
              <w:t>%</w:t>
            </w:r>
          </w:p>
          <w:p w14:paraId="374E2333" w14:textId="02C607F9" w:rsidR="001D44AD" w:rsidRPr="00E96194" w:rsidRDefault="001D44AD" w:rsidP="00D52D2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Produktentwicklung</w:t>
            </w:r>
            <w:r w:rsidRPr="00E96194">
              <w:rPr>
                <w:color w:val="000000" w:themeColor="text1"/>
              </w:rPr>
              <w:t xml:space="preserve"> / </w:t>
            </w:r>
            <w:r>
              <w:rPr>
                <w:color w:val="000000" w:themeColor="text1"/>
              </w:rPr>
              <w:t>twiceD Technology GmbH</w:t>
            </w:r>
            <w:r>
              <w:rPr>
                <w:color w:val="000000" w:themeColor="text1"/>
              </w:rPr>
              <w:t xml:space="preserve"> </w:t>
            </w:r>
            <w:r w:rsidRPr="00E96194">
              <w:rPr>
                <w:color w:val="000000" w:themeColor="text1"/>
              </w:rPr>
              <w:t>/</w:t>
            </w:r>
            <w:r>
              <w:rPr>
                <w:color w:val="000000" w:themeColor="text1"/>
              </w:rPr>
              <w:t xml:space="preserve"> Deutschland</w:t>
            </w:r>
          </w:p>
          <w:p w14:paraId="4BA930A5" w14:textId="3259DB2A" w:rsidR="001D44AD" w:rsidRPr="00E96194" w:rsidRDefault="001D44AD" w:rsidP="00D52D27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Signaltrader</w:t>
            </w:r>
          </w:p>
          <w:p w14:paraId="34BC10F8" w14:textId="77777777" w:rsidR="001D44AD" w:rsidRPr="00E96194" w:rsidRDefault="001D44AD" w:rsidP="00D52D27">
            <w:pPr>
              <w:rPr>
                <w:bCs/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Software Entwickler</w:t>
            </w:r>
            <w:proofErr w:type="gramEnd"/>
          </w:p>
          <w:p w14:paraId="2DE3CA91" w14:textId="13B5B315" w:rsidR="001D44AD" w:rsidRPr="00E96194" w:rsidRDefault="001D44AD" w:rsidP="00D52D2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Planung und Entwicklung einer eigenen Software zum automatisierten Trading von </w:t>
            </w:r>
            <w:proofErr w:type="spellStart"/>
            <w:r>
              <w:rPr>
                <w:color w:val="000000" w:themeColor="text1"/>
              </w:rPr>
              <w:t>Crypto-Currencies</w:t>
            </w:r>
            <w:proofErr w:type="spellEnd"/>
            <w:r>
              <w:rPr>
                <w:color w:val="000000" w:themeColor="text1"/>
              </w:rPr>
              <w:t xml:space="preserve"> auf Basis von Tipps</w:t>
            </w:r>
            <w:r>
              <w:rPr>
                <w:color w:val="000000" w:themeColor="text1"/>
              </w:rPr>
              <w:t>.</w:t>
            </w:r>
            <w:r>
              <w:rPr>
                <w:color w:val="000000" w:themeColor="text1"/>
              </w:rPr>
              <w:t xml:space="preserve"> Erstellung eines komplexen Dashboards und Steuerreports </w:t>
            </w:r>
            <w:proofErr w:type="gramStart"/>
            <w:r>
              <w:rPr>
                <w:color w:val="000000" w:themeColor="text1"/>
              </w:rPr>
              <w:t>pro abgeschlossenem Monat</w:t>
            </w:r>
            <w:proofErr w:type="gramEnd"/>
            <w:r>
              <w:rPr>
                <w:color w:val="000000" w:themeColor="text1"/>
              </w:rPr>
              <w:t>.</w:t>
            </w:r>
          </w:p>
          <w:p w14:paraId="16DEF9AA" w14:textId="77777777" w:rsidR="001D44AD" w:rsidRPr="00E96194" w:rsidRDefault="001D44AD" w:rsidP="00D52D27">
            <w:pPr>
              <w:rPr>
                <w:color w:val="000000" w:themeColor="text1"/>
              </w:rPr>
            </w:pPr>
            <w:r w:rsidRPr="00E96194">
              <w:rPr>
                <w:color w:val="000000" w:themeColor="text1"/>
              </w:rPr>
              <w:t>Tätigkeiten:</w:t>
            </w:r>
          </w:p>
          <w:p w14:paraId="031CB233" w14:textId="77777777" w:rsidR="001D44AD" w:rsidRDefault="001D44AD" w:rsidP="00D52D27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Software-Entwicklung in Java und Angular</w:t>
            </w:r>
          </w:p>
          <w:p w14:paraId="7EECEDEB" w14:textId="529BFBD6" w:rsidR="001D44AD" w:rsidRDefault="001D44AD" w:rsidP="00D52D27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Leitung eines </w:t>
            </w:r>
            <w:proofErr w:type="gramStart"/>
            <w:r>
              <w:rPr>
                <w:color w:val="000000" w:themeColor="text1"/>
              </w:rPr>
              <w:t>4 köpfigen</w:t>
            </w:r>
            <w:proofErr w:type="gramEnd"/>
            <w:r>
              <w:rPr>
                <w:color w:val="000000" w:themeColor="text1"/>
              </w:rPr>
              <w:t xml:space="preserve"> Teams</w:t>
            </w:r>
          </w:p>
          <w:p w14:paraId="627054B2" w14:textId="280B5C99" w:rsidR="001D44AD" w:rsidRDefault="001D44AD" w:rsidP="00D52D27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Projektplanung, </w:t>
            </w:r>
            <w:proofErr w:type="spellStart"/>
            <w:r>
              <w:rPr>
                <w:color w:val="000000" w:themeColor="text1"/>
              </w:rPr>
              <w:t>Scrum</w:t>
            </w:r>
            <w:proofErr w:type="spellEnd"/>
            <w:r>
              <w:rPr>
                <w:color w:val="000000" w:themeColor="text1"/>
              </w:rPr>
              <w:t>, Aufwandsschätzungen</w:t>
            </w:r>
          </w:p>
          <w:p w14:paraId="0A6E190B" w14:textId="77777777" w:rsidR="001D44AD" w:rsidRDefault="001D44AD" w:rsidP="00D52D27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Code-Reviews, Tests</w:t>
            </w:r>
          </w:p>
          <w:p w14:paraId="3CC36F72" w14:textId="77777777" w:rsidR="001D44AD" w:rsidRPr="00D5005F" w:rsidRDefault="001D44AD" w:rsidP="001D44AD">
            <w:pPr>
              <w:spacing w:after="120"/>
              <w:rPr>
                <w:color w:val="000000" w:themeColor="text1"/>
                <w:lang w:val="en-US"/>
              </w:rPr>
            </w:pPr>
            <w:r w:rsidRPr="00E96194">
              <w:rPr>
                <w:color w:val="000000" w:themeColor="text1"/>
                <w:lang w:val="en-US"/>
              </w:rPr>
              <w:t>Typescript</w:t>
            </w:r>
            <w:r>
              <w:rPr>
                <w:color w:val="000000" w:themeColor="text1"/>
                <w:lang w:val="en-US"/>
              </w:rPr>
              <w:t xml:space="preserve">, </w:t>
            </w:r>
            <w:r w:rsidRPr="00E96194">
              <w:rPr>
                <w:color w:val="000000" w:themeColor="text1"/>
                <w:lang w:val="en-US"/>
              </w:rPr>
              <w:t>Angular,</w:t>
            </w:r>
            <w:r>
              <w:rPr>
                <w:color w:val="000000" w:themeColor="text1"/>
                <w:lang w:val="en-US"/>
              </w:rPr>
              <w:t xml:space="preserve"> Clarity,</w:t>
            </w:r>
            <w:r w:rsidRPr="00E96194">
              <w:rPr>
                <w:color w:val="000000" w:themeColor="text1"/>
                <w:lang w:val="en-US"/>
              </w:rPr>
              <w:t xml:space="preserve"> </w:t>
            </w:r>
            <w:r>
              <w:rPr>
                <w:color w:val="000000" w:themeColor="text1"/>
                <w:lang w:val="en-US"/>
              </w:rPr>
              <w:t xml:space="preserve">Java, JUnit, Spring Boot, Bash, JPA, SQL, Jenkins, </w:t>
            </w:r>
            <w:proofErr w:type="spellStart"/>
            <w:r>
              <w:rPr>
                <w:color w:val="000000" w:themeColor="text1"/>
                <w:lang w:val="en-US"/>
              </w:rPr>
              <w:t>Solr</w:t>
            </w:r>
            <w:proofErr w:type="spellEnd"/>
            <w:r>
              <w:rPr>
                <w:color w:val="000000" w:themeColor="text1"/>
                <w:lang w:val="en-US"/>
              </w:rPr>
              <w:t>, Kibana, Dynatrace, Gerrit, Jira, Confluence, Docker, Swagger</w:t>
            </w:r>
          </w:p>
        </w:tc>
      </w:tr>
    </w:tbl>
    <w:p w14:paraId="08F9D555" w14:textId="77777777" w:rsidR="001D44AD" w:rsidRDefault="001D44AD">
      <w:pPr>
        <w:rPr>
          <w:b/>
          <w:bCs/>
          <w:color w:val="79CBCA"/>
          <w:lang w:val="en-US"/>
        </w:rPr>
      </w:pPr>
    </w:p>
    <w:p w14:paraId="7F76CD05" w14:textId="77777777" w:rsidR="001D44AD" w:rsidRPr="00BC70E1" w:rsidRDefault="001D44AD">
      <w:pPr>
        <w:rPr>
          <w:b/>
          <w:bCs/>
          <w:color w:val="79CBCA"/>
          <w:lang w:val="en-US"/>
        </w:rPr>
      </w:pPr>
    </w:p>
    <w:tbl>
      <w:tblPr>
        <w:tblW w:w="8919" w:type="dxa"/>
        <w:tblInd w:w="3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91"/>
        <w:gridCol w:w="6328"/>
      </w:tblGrid>
      <w:tr w:rsidR="00C7017A" w:rsidRPr="00BC70E1" w14:paraId="1EB8D681" w14:textId="77777777" w:rsidTr="00C7017A">
        <w:trPr>
          <w:cantSplit/>
          <w:trHeight w:val="2940"/>
        </w:trPr>
        <w:tc>
          <w:tcPr>
            <w:tcW w:w="2591" w:type="dxa"/>
            <w:tcBorders>
              <w:bottom w:val="single" w:sz="4" w:space="0" w:color="C0C0C0"/>
            </w:tcBorders>
          </w:tcPr>
          <w:p w14:paraId="4D4A5D88" w14:textId="77777777" w:rsidR="00C7017A" w:rsidRDefault="00C7017A" w:rsidP="00BA1EDC">
            <w:pPr>
              <w:rPr>
                <w:b/>
                <w:bCs/>
                <w:color w:val="000000" w:themeColor="text1"/>
              </w:rPr>
            </w:pPr>
            <w:r w:rsidRPr="00E96194">
              <w:rPr>
                <w:b/>
                <w:bCs/>
                <w:color w:val="000000" w:themeColor="text1"/>
              </w:rPr>
              <w:lastRenderedPageBreak/>
              <w:t>Zeitraum:</w:t>
            </w:r>
          </w:p>
          <w:p w14:paraId="38F31B79" w14:textId="77777777" w:rsidR="00C7017A" w:rsidRPr="00E96194" w:rsidRDefault="00C7017A" w:rsidP="00BA1ED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Auslastung:</w:t>
            </w:r>
          </w:p>
          <w:p w14:paraId="6171CE77" w14:textId="77777777" w:rsidR="00C7017A" w:rsidRPr="00E96194" w:rsidRDefault="00C7017A" w:rsidP="00BA1EDC">
            <w:pPr>
              <w:rPr>
                <w:b/>
                <w:bCs/>
                <w:color w:val="000000" w:themeColor="text1"/>
              </w:rPr>
            </w:pPr>
            <w:r w:rsidRPr="00E96194">
              <w:rPr>
                <w:b/>
                <w:bCs/>
                <w:color w:val="000000" w:themeColor="text1"/>
              </w:rPr>
              <w:t>Branche/</w:t>
            </w:r>
            <w:r>
              <w:rPr>
                <w:b/>
                <w:bCs/>
                <w:color w:val="000000" w:themeColor="text1"/>
              </w:rPr>
              <w:t>Kunde</w:t>
            </w:r>
            <w:r w:rsidRPr="00E96194">
              <w:rPr>
                <w:b/>
                <w:bCs/>
                <w:color w:val="000000" w:themeColor="text1"/>
              </w:rPr>
              <w:t>/Land:</w:t>
            </w:r>
          </w:p>
          <w:p w14:paraId="660A9F71" w14:textId="77777777" w:rsidR="00C7017A" w:rsidRPr="00E96194" w:rsidRDefault="00C7017A" w:rsidP="00BA1EDC">
            <w:pPr>
              <w:rPr>
                <w:b/>
                <w:bCs/>
                <w:color w:val="000000" w:themeColor="text1"/>
              </w:rPr>
            </w:pPr>
            <w:r w:rsidRPr="00E96194">
              <w:rPr>
                <w:b/>
                <w:bCs/>
                <w:color w:val="000000" w:themeColor="text1"/>
              </w:rPr>
              <w:t>Projekttitel:</w:t>
            </w:r>
          </w:p>
          <w:p w14:paraId="4093A7B0" w14:textId="77777777" w:rsidR="00C7017A" w:rsidRPr="00E96194" w:rsidRDefault="00C7017A" w:rsidP="00BA1EDC">
            <w:pPr>
              <w:rPr>
                <w:b/>
                <w:bCs/>
                <w:color w:val="000000" w:themeColor="text1"/>
              </w:rPr>
            </w:pPr>
            <w:r w:rsidRPr="00E96194">
              <w:rPr>
                <w:b/>
                <w:bCs/>
                <w:color w:val="000000" w:themeColor="text1"/>
              </w:rPr>
              <w:t>Rolle im Projekt:</w:t>
            </w:r>
          </w:p>
          <w:p w14:paraId="7B94EB84" w14:textId="77777777" w:rsidR="00C7017A" w:rsidRPr="00E96194" w:rsidRDefault="00C7017A" w:rsidP="00BA1EDC">
            <w:pPr>
              <w:rPr>
                <w:b/>
                <w:bCs/>
                <w:color w:val="000000" w:themeColor="text1"/>
              </w:rPr>
            </w:pPr>
            <w:r w:rsidRPr="00E96194">
              <w:rPr>
                <w:b/>
                <w:bCs/>
                <w:color w:val="000000" w:themeColor="text1"/>
              </w:rPr>
              <w:t>Beschreibung:</w:t>
            </w:r>
          </w:p>
          <w:p w14:paraId="1B1C2C54" w14:textId="77777777" w:rsidR="00C7017A" w:rsidRPr="00E96194" w:rsidRDefault="00C7017A" w:rsidP="00BA1EDC">
            <w:pPr>
              <w:rPr>
                <w:color w:val="000000" w:themeColor="text1"/>
              </w:rPr>
            </w:pPr>
          </w:p>
          <w:p w14:paraId="22DD5248" w14:textId="77777777" w:rsidR="00C7017A" w:rsidRPr="00E96194" w:rsidRDefault="00C7017A" w:rsidP="00BA1EDC">
            <w:pPr>
              <w:rPr>
                <w:b/>
                <w:color w:val="000000" w:themeColor="text1"/>
              </w:rPr>
            </w:pPr>
          </w:p>
          <w:p w14:paraId="1FAA5DBD" w14:textId="77777777" w:rsidR="00C7017A" w:rsidRPr="00E96194" w:rsidRDefault="00C7017A" w:rsidP="00BA1EDC">
            <w:pPr>
              <w:rPr>
                <w:b/>
                <w:color w:val="000000" w:themeColor="text1"/>
              </w:rPr>
            </w:pPr>
          </w:p>
          <w:p w14:paraId="65DADD5F" w14:textId="77777777" w:rsidR="00C7017A" w:rsidRPr="00E96194" w:rsidRDefault="00C7017A" w:rsidP="00BA1EDC">
            <w:pPr>
              <w:rPr>
                <w:b/>
                <w:color w:val="000000" w:themeColor="text1"/>
              </w:rPr>
            </w:pPr>
          </w:p>
          <w:p w14:paraId="186B6AD1" w14:textId="77777777" w:rsidR="00C7017A" w:rsidRPr="00E96194" w:rsidRDefault="00C7017A" w:rsidP="00BA1EDC">
            <w:pPr>
              <w:rPr>
                <w:b/>
                <w:color w:val="000000" w:themeColor="text1"/>
              </w:rPr>
            </w:pPr>
          </w:p>
          <w:p w14:paraId="6BED9D94" w14:textId="77777777" w:rsidR="00C7017A" w:rsidRDefault="00C7017A" w:rsidP="00C7017A">
            <w:pPr>
              <w:spacing w:before="200"/>
              <w:rPr>
                <w:b/>
                <w:color w:val="000000" w:themeColor="text1"/>
              </w:rPr>
            </w:pPr>
          </w:p>
          <w:p w14:paraId="238FAFD1" w14:textId="062A6F7E" w:rsidR="00C7017A" w:rsidRPr="00E96194" w:rsidRDefault="00C7017A" w:rsidP="00C7017A">
            <w:pPr>
              <w:spacing w:before="200" w:line="360" w:lineRule="auto"/>
              <w:rPr>
                <w:b/>
                <w:color w:val="000000" w:themeColor="text1"/>
              </w:rPr>
            </w:pPr>
            <w:r w:rsidRPr="00E96194">
              <w:rPr>
                <w:b/>
                <w:color w:val="000000" w:themeColor="text1"/>
              </w:rPr>
              <w:t>Tools:</w:t>
            </w:r>
          </w:p>
        </w:tc>
        <w:tc>
          <w:tcPr>
            <w:tcW w:w="6328" w:type="dxa"/>
            <w:tcBorders>
              <w:bottom w:val="single" w:sz="4" w:space="0" w:color="C0C0C0"/>
            </w:tcBorders>
          </w:tcPr>
          <w:p w14:paraId="5A58A18B" w14:textId="42429032" w:rsidR="00C7017A" w:rsidRDefault="00C7017A" w:rsidP="00BA1EDC">
            <w:pPr>
              <w:pStyle w:val="absatzerstezeile"/>
              <w:rPr>
                <w:color w:val="000000" w:themeColor="text1"/>
              </w:rPr>
            </w:pPr>
            <w:r>
              <w:rPr>
                <w:color w:val="000000" w:themeColor="text1"/>
              </w:rPr>
              <w:t>09/2020</w:t>
            </w:r>
            <w:r w:rsidRPr="00E96194">
              <w:rPr>
                <w:color w:val="000000" w:themeColor="text1"/>
              </w:rPr>
              <w:t xml:space="preserve"> – </w:t>
            </w:r>
            <w:r w:rsidR="00FA6DE0">
              <w:rPr>
                <w:color w:val="000000" w:themeColor="text1"/>
              </w:rPr>
              <w:t>03/2021</w:t>
            </w:r>
          </w:p>
          <w:p w14:paraId="153A2951" w14:textId="1B61B627" w:rsidR="00C7017A" w:rsidRPr="00322DFE" w:rsidRDefault="00FA6DE0" w:rsidP="00BA1EDC">
            <w:r>
              <w:t>3</w:t>
            </w:r>
            <w:r w:rsidR="00C7017A">
              <w:t>0%</w:t>
            </w:r>
          </w:p>
          <w:p w14:paraId="734FB767" w14:textId="7DEBA11F" w:rsidR="00C7017A" w:rsidRPr="00E96194" w:rsidRDefault="00BC70E1" w:rsidP="00BA1ED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Produktentwicklung</w:t>
            </w:r>
            <w:r w:rsidR="00C7017A" w:rsidRPr="00E96194">
              <w:rPr>
                <w:color w:val="000000" w:themeColor="text1"/>
              </w:rPr>
              <w:t xml:space="preserve"> / </w:t>
            </w:r>
            <w:r w:rsidR="00C7017A" w:rsidRPr="00C7017A">
              <w:rPr>
                <w:color w:val="000000" w:themeColor="text1"/>
              </w:rPr>
              <w:t xml:space="preserve">Northrop </w:t>
            </w:r>
            <w:proofErr w:type="spellStart"/>
            <w:r w:rsidR="00C7017A" w:rsidRPr="00C7017A">
              <w:rPr>
                <w:color w:val="000000" w:themeColor="text1"/>
              </w:rPr>
              <w:t>Grumman</w:t>
            </w:r>
            <w:proofErr w:type="spellEnd"/>
            <w:r w:rsidR="00C7017A" w:rsidRPr="00C7017A">
              <w:rPr>
                <w:color w:val="000000" w:themeColor="text1"/>
              </w:rPr>
              <w:t xml:space="preserve"> LITEF GmbH</w:t>
            </w:r>
            <w:r w:rsidR="00C7017A" w:rsidRPr="00E96194">
              <w:rPr>
                <w:color w:val="000000" w:themeColor="text1"/>
              </w:rPr>
              <w:t xml:space="preserve"> / Deutschland</w:t>
            </w:r>
          </w:p>
          <w:p w14:paraId="543BE659" w14:textId="45316005" w:rsidR="00C7017A" w:rsidRPr="00E96194" w:rsidRDefault="00C7017A" w:rsidP="00BA1EDC">
            <w:pPr>
              <w:rPr>
                <w:bCs/>
                <w:color w:val="000000" w:themeColor="text1"/>
              </w:rPr>
            </w:pPr>
            <w:proofErr w:type="spellStart"/>
            <w:r>
              <w:rPr>
                <w:bCs/>
                <w:color w:val="000000" w:themeColor="text1"/>
              </w:rPr>
              <w:t>LiMAPS</w:t>
            </w:r>
            <w:proofErr w:type="spellEnd"/>
          </w:p>
          <w:p w14:paraId="1900CEF5" w14:textId="2C1FE286" w:rsidR="00C7017A" w:rsidRPr="00E96194" w:rsidRDefault="008128CD" w:rsidP="00BA1EDC">
            <w:pPr>
              <w:rPr>
                <w:bCs/>
                <w:color w:val="000000" w:themeColor="text1"/>
              </w:rPr>
            </w:pPr>
            <w:r>
              <w:rPr>
                <w:color w:val="000000" w:themeColor="text1"/>
              </w:rPr>
              <w:t xml:space="preserve">Projektleiter und </w:t>
            </w:r>
            <w:proofErr w:type="gramStart"/>
            <w:r>
              <w:rPr>
                <w:color w:val="000000" w:themeColor="text1"/>
              </w:rPr>
              <w:t>Software Entwickler</w:t>
            </w:r>
            <w:proofErr w:type="gramEnd"/>
          </w:p>
          <w:p w14:paraId="4F1052B0" w14:textId="79BDEC98" w:rsidR="00C7017A" w:rsidRPr="00E96194" w:rsidRDefault="00C7017A" w:rsidP="00BA1ED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Erstellung einer Bedienoberfläche für das </w:t>
            </w:r>
            <w:proofErr w:type="spellStart"/>
            <w:r>
              <w:rPr>
                <w:color w:val="000000" w:themeColor="text1"/>
              </w:rPr>
              <w:t>LiMAPS</w:t>
            </w:r>
            <w:proofErr w:type="spellEnd"/>
            <w:r>
              <w:rPr>
                <w:color w:val="000000" w:themeColor="text1"/>
              </w:rPr>
              <w:t xml:space="preserve"> Gerät zum Anzeigen von Messwerten, Navigationsdaten, Statusdaten und Konfiguration des Systems. Generierung und Anzeige von Charts / Plots. Überführung in ein Cloud-System zur Analyse komplexer Datenoperationen. Anzeige und Analyse-Tool in der Cloud.</w:t>
            </w:r>
          </w:p>
          <w:p w14:paraId="404100EE" w14:textId="2F5F2007" w:rsidR="00C7017A" w:rsidRPr="00E96194" w:rsidRDefault="00C7017A" w:rsidP="00BA1EDC">
            <w:pPr>
              <w:rPr>
                <w:color w:val="000000" w:themeColor="text1"/>
              </w:rPr>
            </w:pPr>
            <w:r w:rsidRPr="00E96194">
              <w:rPr>
                <w:color w:val="000000" w:themeColor="text1"/>
              </w:rPr>
              <w:t>Tätigkeiten:</w:t>
            </w:r>
          </w:p>
          <w:p w14:paraId="4BDE4C4C" w14:textId="57A94BDE" w:rsidR="00C7017A" w:rsidRDefault="00C7017A" w:rsidP="00BA1EDC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Teamlead</w:t>
            </w:r>
            <w:proofErr w:type="spellEnd"/>
            <w:r>
              <w:rPr>
                <w:color w:val="000000" w:themeColor="text1"/>
              </w:rPr>
              <w:t xml:space="preserve"> eines 5-köpfigen Entwicklerteams</w:t>
            </w:r>
          </w:p>
          <w:p w14:paraId="18CD7FE2" w14:textId="130F24C9" w:rsidR="00C7017A" w:rsidRDefault="00C7017A" w:rsidP="00BA1EDC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Erstellung der Softwarearchitektur</w:t>
            </w:r>
          </w:p>
          <w:p w14:paraId="1EAFB747" w14:textId="2EFD514D" w:rsidR="00C7017A" w:rsidRDefault="00C7017A" w:rsidP="00BA1EDC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Verwaltung und Überprüfung von PRs</w:t>
            </w:r>
          </w:p>
          <w:p w14:paraId="5616DEC8" w14:textId="51CC2439" w:rsidR="00C7017A" w:rsidRDefault="00C7017A" w:rsidP="00BA1EDC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Feature Entwicklungen Frontend und </w:t>
            </w:r>
            <w:proofErr w:type="gramStart"/>
            <w:r>
              <w:rPr>
                <w:color w:val="000000" w:themeColor="text1"/>
              </w:rPr>
              <w:t>Backend</w:t>
            </w:r>
            <w:proofErr w:type="gramEnd"/>
          </w:p>
          <w:p w14:paraId="118E64AC" w14:textId="704D0049" w:rsidR="00C7017A" w:rsidRPr="00D5005F" w:rsidRDefault="00C7017A" w:rsidP="00BA1EDC">
            <w:pPr>
              <w:rPr>
                <w:color w:val="000000" w:themeColor="text1"/>
                <w:lang w:val="en-US"/>
              </w:rPr>
            </w:pPr>
            <w:r w:rsidRPr="00E96194">
              <w:rPr>
                <w:color w:val="000000" w:themeColor="text1"/>
                <w:lang w:val="en-US"/>
              </w:rPr>
              <w:t>Typescript</w:t>
            </w:r>
            <w:r>
              <w:rPr>
                <w:color w:val="000000" w:themeColor="text1"/>
                <w:lang w:val="en-US"/>
              </w:rPr>
              <w:t xml:space="preserve">, </w:t>
            </w:r>
            <w:r w:rsidRPr="00E96194">
              <w:rPr>
                <w:color w:val="000000" w:themeColor="text1"/>
                <w:lang w:val="en-US"/>
              </w:rPr>
              <w:t xml:space="preserve">Angular, </w:t>
            </w:r>
            <w:r>
              <w:rPr>
                <w:color w:val="000000" w:themeColor="text1"/>
                <w:lang w:val="en-US"/>
              </w:rPr>
              <w:t xml:space="preserve">Python, Flask, Java, </w:t>
            </w:r>
            <w:r w:rsidR="007F6816">
              <w:rPr>
                <w:color w:val="000000" w:themeColor="text1"/>
                <w:lang w:val="en-US"/>
              </w:rPr>
              <w:t xml:space="preserve">JUnit, </w:t>
            </w:r>
            <w:r>
              <w:rPr>
                <w:color w:val="000000" w:themeColor="text1"/>
                <w:lang w:val="en-US"/>
              </w:rPr>
              <w:t>Spring</w:t>
            </w:r>
            <w:r w:rsidR="007F6816">
              <w:rPr>
                <w:color w:val="000000" w:themeColor="text1"/>
                <w:lang w:val="en-US"/>
              </w:rPr>
              <w:t xml:space="preserve"> B</w:t>
            </w:r>
            <w:r>
              <w:rPr>
                <w:color w:val="000000" w:themeColor="text1"/>
                <w:lang w:val="en-US"/>
              </w:rPr>
              <w:t>oot</w:t>
            </w:r>
            <w:r w:rsidR="007F6816">
              <w:rPr>
                <w:color w:val="000000" w:themeColor="text1"/>
                <w:lang w:val="en-US"/>
              </w:rPr>
              <w:t>, Bash, Jenkins</w:t>
            </w:r>
          </w:p>
        </w:tc>
      </w:tr>
    </w:tbl>
    <w:p w14:paraId="5EC52C89" w14:textId="77777777" w:rsidR="00C7017A" w:rsidRDefault="00C7017A">
      <w:pPr>
        <w:rPr>
          <w:b/>
          <w:bCs/>
          <w:color w:val="79CBCA"/>
          <w:lang w:val="en-US"/>
        </w:rPr>
      </w:pPr>
    </w:p>
    <w:tbl>
      <w:tblPr>
        <w:tblW w:w="8901" w:type="dxa"/>
        <w:tblInd w:w="3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86"/>
        <w:gridCol w:w="6315"/>
      </w:tblGrid>
      <w:tr w:rsidR="00693983" w:rsidRPr="00693983" w14:paraId="29B01B54" w14:textId="77777777" w:rsidTr="00D5005F">
        <w:trPr>
          <w:cantSplit/>
          <w:trHeight w:val="3667"/>
        </w:trPr>
        <w:tc>
          <w:tcPr>
            <w:tcW w:w="2586" w:type="dxa"/>
            <w:tcBorders>
              <w:bottom w:val="single" w:sz="4" w:space="0" w:color="C0C0C0"/>
            </w:tcBorders>
          </w:tcPr>
          <w:p w14:paraId="626349CF" w14:textId="4221B819" w:rsidR="00693983" w:rsidRDefault="00693983" w:rsidP="003F7E99">
            <w:pPr>
              <w:rPr>
                <w:b/>
                <w:bCs/>
                <w:color w:val="000000" w:themeColor="text1"/>
              </w:rPr>
            </w:pPr>
            <w:r w:rsidRPr="00E96194">
              <w:rPr>
                <w:b/>
                <w:bCs/>
                <w:color w:val="000000" w:themeColor="text1"/>
              </w:rPr>
              <w:t>Zeitraum:</w:t>
            </w:r>
          </w:p>
          <w:p w14:paraId="22A076B1" w14:textId="1917C2ED" w:rsidR="00322DFE" w:rsidRPr="00E96194" w:rsidRDefault="00322DFE" w:rsidP="003F7E99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Auslastung:</w:t>
            </w:r>
          </w:p>
          <w:p w14:paraId="16136C82" w14:textId="77777777" w:rsidR="00693983" w:rsidRPr="00E96194" w:rsidRDefault="00693983" w:rsidP="003F7E99">
            <w:pPr>
              <w:rPr>
                <w:b/>
                <w:bCs/>
                <w:color w:val="000000" w:themeColor="text1"/>
              </w:rPr>
            </w:pPr>
            <w:r w:rsidRPr="00E96194">
              <w:rPr>
                <w:b/>
                <w:bCs/>
                <w:color w:val="000000" w:themeColor="text1"/>
              </w:rPr>
              <w:t>Branche/</w:t>
            </w:r>
            <w:r>
              <w:rPr>
                <w:b/>
                <w:bCs/>
                <w:color w:val="000000" w:themeColor="text1"/>
              </w:rPr>
              <w:t>Kunde</w:t>
            </w:r>
            <w:r w:rsidRPr="00E96194">
              <w:rPr>
                <w:b/>
                <w:bCs/>
                <w:color w:val="000000" w:themeColor="text1"/>
              </w:rPr>
              <w:t>/Land:</w:t>
            </w:r>
          </w:p>
          <w:p w14:paraId="023676B2" w14:textId="77777777" w:rsidR="00693983" w:rsidRPr="00E96194" w:rsidRDefault="00693983" w:rsidP="003F7E99">
            <w:pPr>
              <w:rPr>
                <w:b/>
                <w:bCs/>
                <w:color w:val="000000" w:themeColor="text1"/>
              </w:rPr>
            </w:pPr>
            <w:r w:rsidRPr="00E96194">
              <w:rPr>
                <w:b/>
                <w:bCs/>
                <w:color w:val="000000" w:themeColor="text1"/>
              </w:rPr>
              <w:t>Projekttitel:</w:t>
            </w:r>
          </w:p>
          <w:p w14:paraId="7E74385E" w14:textId="77777777" w:rsidR="00693983" w:rsidRPr="00E96194" w:rsidRDefault="00693983" w:rsidP="003F7E99">
            <w:pPr>
              <w:rPr>
                <w:b/>
                <w:bCs/>
                <w:color w:val="000000" w:themeColor="text1"/>
              </w:rPr>
            </w:pPr>
            <w:r w:rsidRPr="00E96194">
              <w:rPr>
                <w:b/>
                <w:bCs/>
                <w:color w:val="000000" w:themeColor="text1"/>
              </w:rPr>
              <w:t>Rolle im Projekt:</w:t>
            </w:r>
          </w:p>
          <w:p w14:paraId="4BA366B6" w14:textId="77777777" w:rsidR="00693983" w:rsidRPr="00E96194" w:rsidRDefault="00693983" w:rsidP="003F7E99">
            <w:pPr>
              <w:rPr>
                <w:b/>
                <w:bCs/>
                <w:color w:val="000000" w:themeColor="text1"/>
              </w:rPr>
            </w:pPr>
            <w:r w:rsidRPr="00E96194">
              <w:rPr>
                <w:b/>
                <w:bCs/>
                <w:color w:val="000000" w:themeColor="text1"/>
              </w:rPr>
              <w:t>Beschreibung:</w:t>
            </w:r>
          </w:p>
          <w:p w14:paraId="56A8288F" w14:textId="77777777" w:rsidR="00693983" w:rsidRPr="00E96194" w:rsidRDefault="00693983" w:rsidP="003F7E99">
            <w:pPr>
              <w:rPr>
                <w:color w:val="000000" w:themeColor="text1"/>
              </w:rPr>
            </w:pPr>
          </w:p>
          <w:p w14:paraId="0C28EAFE" w14:textId="77777777" w:rsidR="00693983" w:rsidRPr="00E96194" w:rsidRDefault="00693983" w:rsidP="003F7E99">
            <w:pPr>
              <w:rPr>
                <w:b/>
                <w:color w:val="000000" w:themeColor="text1"/>
              </w:rPr>
            </w:pPr>
          </w:p>
          <w:p w14:paraId="18CBBB1D" w14:textId="77777777" w:rsidR="00693983" w:rsidRPr="00E96194" w:rsidRDefault="00693983" w:rsidP="003F7E99">
            <w:pPr>
              <w:rPr>
                <w:b/>
                <w:color w:val="000000" w:themeColor="text1"/>
              </w:rPr>
            </w:pPr>
          </w:p>
          <w:p w14:paraId="5AD5FAC9" w14:textId="77777777" w:rsidR="00693983" w:rsidRPr="00E96194" w:rsidRDefault="00693983" w:rsidP="003F7E99">
            <w:pPr>
              <w:rPr>
                <w:b/>
                <w:color w:val="000000" w:themeColor="text1"/>
              </w:rPr>
            </w:pPr>
          </w:p>
          <w:p w14:paraId="5E02D426" w14:textId="77777777" w:rsidR="00693983" w:rsidRPr="00E96194" w:rsidRDefault="00693983" w:rsidP="003F7E99">
            <w:pPr>
              <w:rPr>
                <w:b/>
                <w:color w:val="000000" w:themeColor="text1"/>
              </w:rPr>
            </w:pPr>
          </w:p>
          <w:p w14:paraId="2D919B8F" w14:textId="77777777" w:rsidR="00693983" w:rsidRDefault="00693983" w:rsidP="003F7E99">
            <w:pPr>
              <w:spacing w:before="40"/>
              <w:rPr>
                <w:b/>
                <w:color w:val="000000" w:themeColor="text1"/>
              </w:rPr>
            </w:pPr>
          </w:p>
          <w:p w14:paraId="46098A0D" w14:textId="77777777" w:rsidR="00693983" w:rsidRDefault="00693983" w:rsidP="003F7E99">
            <w:pPr>
              <w:spacing w:before="40"/>
              <w:rPr>
                <w:b/>
                <w:color w:val="000000" w:themeColor="text1"/>
              </w:rPr>
            </w:pPr>
          </w:p>
          <w:p w14:paraId="7701EB09" w14:textId="77777777" w:rsidR="00693983" w:rsidRDefault="00693983" w:rsidP="003F7E99">
            <w:pPr>
              <w:spacing w:before="40"/>
              <w:rPr>
                <w:b/>
                <w:color w:val="000000" w:themeColor="text1"/>
              </w:rPr>
            </w:pPr>
          </w:p>
          <w:p w14:paraId="1FA2C211" w14:textId="77777777" w:rsidR="00693983" w:rsidRDefault="00693983" w:rsidP="003F7E99">
            <w:pPr>
              <w:spacing w:before="40"/>
              <w:rPr>
                <w:b/>
                <w:color w:val="000000" w:themeColor="text1"/>
              </w:rPr>
            </w:pPr>
          </w:p>
          <w:p w14:paraId="41FBBB26" w14:textId="77777777" w:rsidR="00693983" w:rsidRDefault="00693983" w:rsidP="003F7E99">
            <w:pPr>
              <w:spacing w:before="40"/>
              <w:rPr>
                <w:b/>
                <w:color w:val="000000" w:themeColor="text1"/>
              </w:rPr>
            </w:pPr>
          </w:p>
          <w:p w14:paraId="60A2E1CE" w14:textId="77777777" w:rsidR="00693983" w:rsidRPr="00E96194" w:rsidRDefault="00693983" w:rsidP="004E5E44">
            <w:pPr>
              <w:spacing w:before="20" w:line="360" w:lineRule="auto"/>
              <w:rPr>
                <w:b/>
                <w:color w:val="000000" w:themeColor="text1"/>
              </w:rPr>
            </w:pPr>
            <w:r w:rsidRPr="00E96194">
              <w:rPr>
                <w:b/>
                <w:color w:val="000000" w:themeColor="text1"/>
              </w:rPr>
              <w:t>Tools:</w:t>
            </w:r>
          </w:p>
        </w:tc>
        <w:tc>
          <w:tcPr>
            <w:tcW w:w="6315" w:type="dxa"/>
            <w:tcBorders>
              <w:bottom w:val="single" w:sz="4" w:space="0" w:color="C0C0C0"/>
            </w:tcBorders>
          </w:tcPr>
          <w:p w14:paraId="63BD97FE" w14:textId="00F63574" w:rsidR="00693983" w:rsidRDefault="00322DFE" w:rsidP="003F7E99">
            <w:pPr>
              <w:pStyle w:val="absatzerstezeile"/>
              <w:rPr>
                <w:color w:val="000000" w:themeColor="text1"/>
              </w:rPr>
            </w:pPr>
            <w:r>
              <w:rPr>
                <w:color w:val="000000" w:themeColor="text1"/>
              </w:rPr>
              <w:t>03/</w:t>
            </w:r>
            <w:r w:rsidR="00693983">
              <w:rPr>
                <w:color w:val="000000" w:themeColor="text1"/>
              </w:rPr>
              <w:t>2020</w:t>
            </w:r>
            <w:r>
              <w:rPr>
                <w:color w:val="000000" w:themeColor="text1"/>
              </w:rPr>
              <w:t xml:space="preserve"> </w:t>
            </w:r>
            <w:r w:rsidRPr="00E96194">
              <w:rPr>
                <w:color w:val="000000" w:themeColor="text1"/>
              </w:rPr>
              <w:t xml:space="preserve">– </w:t>
            </w:r>
            <w:r>
              <w:rPr>
                <w:color w:val="000000" w:themeColor="text1"/>
              </w:rPr>
              <w:t>08/2020</w:t>
            </w:r>
          </w:p>
          <w:p w14:paraId="006D4BC2" w14:textId="248D834F" w:rsidR="00322DFE" w:rsidRPr="00322DFE" w:rsidRDefault="00EE29EC" w:rsidP="00322DFE">
            <w:r>
              <w:t>20</w:t>
            </w:r>
            <w:r w:rsidR="00322DFE">
              <w:t>%</w:t>
            </w:r>
          </w:p>
          <w:p w14:paraId="7B7CC449" w14:textId="5A605C9E" w:rsidR="00693983" w:rsidRPr="00E96194" w:rsidRDefault="00693983" w:rsidP="003F7E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Embedded Systems</w:t>
            </w:r>
            <w:r w:rsidRPr="00E96194">
              <w:rPr>
                <w:color w:val="000000" w:themeColor="text1"/>
              </w:rPr>
              <w:t xml:space="preserve"> / </w:t>
            </w:r>
            <w:r>
              <w:rPr>
                <w:color w:val="000000" w:themeColor="text1"/>
              </w:rPr>
              <w:t>PLC2 Design GmbH</w:t>
            </w:r>
            <w:r w:rsidRPr="00E96194">
              <w:rPr>
                <w:color w:val="000000" w:themeColor="text1"/>
              </w:rPr>
              <w:t xml:space="preserve"> / Deutschland</w:t>
            </w:r>
          </w:p>
          <w:p w14:paraId="7C831CA0" w14:textId="6B1443B0" w:rsidR="00693983" w:rsidRPr="00E96194" w:rsidRDefault="00693983" w:rsidP="003F7E99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 xml:space="preserve">PGC </w:t>
            </w:r>
            <w:proofErr w:type="spellStart"/>
            <w:r>
              <w:rPr>
                <w:bCs/>
                <w:color w:val="000000" w:themeColor="text1"/>
              </w:rPr>
              <w:t>Grabber</w:t>
            </w:r>
            <w:proofErr w:type="spellEnd"/>
            <w:r>
              <w:rPr>
                <w:bCs/>
                <w:color w:val="000000" w:themeColor="text1"/>
              </w:rPr>
              <w:t xml:space="preserve"> Card</w:t>
            </w:r>
          </w:p>
          <w:p w14:paraId="4CEE2CEC" w14:textId="78CA0F5C" w:rsidR="00693983" w:rsidRPr="00E96194" w:rsidRDefault="00693983" w:rsidP="003F7E99">
            <w:pPr>
              <w:rPr>
                <w:bCs/>
                <w:color w:val="000000" w:themeColor="text1"/>
              </w:rPr>
            </w:pPr>
            <w:r>
              <w:rPr>
                <w:color w:val="000000" w:themeColor="text1"/>
              </w:rPr>
              <w:t xml:space="preserve">Projektleiter und </w:t>
            </w:r>
            <w:proofErr w:type="gramStart"/>
            <w:r>
              <w:rPr>
                <w:color w:val="000000" w:themeColor="text1"/>
              </w:rPr>
              <w:t>Software Entwickler</w:t>
            </w:r>
            <w:proofErr w:type="gramEnd"/>
          </w:p>
          <w:p w14:paraId="683E2AE1" w14:textId="4D0D2E9E" w:rsidR="00693983" w:rsidRPr="00E96194" w:rsidRDefault="00693983" w:rsidP="003F7E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Erstellung einer GUI in Python durch Nutzung von </w:t>
            </w:r>
            <w:proofErr w:type="spellStart"/>
            <w:r>
              <w:rPr>
                <w:color w:val="000000" w:themeColor="text1"/>
              </w:rPr>
              <w:t>Kivy</w:t>
            </w:r>
            <w:proofErr w:type="spellEnd"/>
            <w:r>
              <w:rPr>
                <w:color w:val="000000" w:themeColor="text1"/>
              </w:rPr>
              <w:t xml:space="preserve"> zu</w:t>
            </w:r>
            <w:r w:rsidR="003C6BDE">
              <w:rPr>
                <w:color w:val="000000" w:themeColor="text1"/>
              </w:rPr>
              <w:t>r</w:t>
            </w:r>
            <w:r>
              <w:rPr>
                <w:color w:val="000000" w:themeColor="text1"/>
              </w:rPr>
              <w:t xml:space="preserve"> Konfiguration, Steuerung und Überwachung der </w:t>
            </w:r>
            <w:proofErr w:type="spellStart"/>
            <w:r>
              <w:rPr>
                <w:color w:val="000000" w:themeColor="text1"/>
              </w:rPr>
              <w:t>Grabber</w:t>
            </w:r>
            <w:proofErr w:type="spellEnd"/>
            <w:r>
              <w:rPr>
                <w:color w:val="000000" w:themeColor="text1"/>
              </w:rPr>
              <w:t xml:space="preserve"> Karte für High-Speed Datenverarbeitung. Koordination des Teams bestehend aus Linux Kernel Entwickler für den Karten Treiber, FPGA Entwickler für die Erstellung des FPGA Designs und Systems auf der </w:t>
            </w:r>
            <w:proofErr w:type="spellStart"/>
            <w:r>
              <w:rPr>
                <w:color w:val="000000" w:themeColor="text1"/>
              </w:rPr>
              <w:t>Grabber</w:t>
            </w:r>
            <w:proofErr w:type="spellEnd"/>
            <w:r>
              <w:rPr>
                <w:color w:val="000000" w:themeColor="text1"/>
              </w:rPr>
              <w:t xml:space="preserve"> Karte und Linux/Windows Software Entwicklern für den User-Space Treiber für die Bereitstellung der Daten und Schnittstellen der Daten für die GUI.</w:t>
            </w:r>
          </w:p>
          <w:p w14:paraId="33FFEF14" w14:textId="77777777" w:rsidR="00693983" w:rsidRPr="00E96194" w:rsidRDefault="00693983" w:rsidP="003F7E99">
            <w:pPr>
              <w:rPr>
                <w:color w:val="000000" w:themeColor="text1"/>
              </w:rPr>
            </w:pPr>
            <w:r w:rsidRPr="00E96194">
              <w:rPr>
                <w:color w:val="000000" w:themeColor="text1"/>
              </w:rPr>
              <w:t>Tätigkeiten in der Entwicklung:</w:t>
            </w:r>
          </w:p>
          <w:p w14:paraId="7C8396F9" w14:textId="43CF4E4D" w:rsidR="00693983" w:rsidRDefault="00693983" w:rsidP="003F7E99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Erstellung einer GUI in Python</w:t>
            </w:r>
          </w:p>
          <w:p w14:paraId="02FBC6B4" w14:textId="53988EFE" w:rsidR="00693983" w:rsidRDefault="00693983" w:rsidP="003F7E99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Anbindung und Erweiterung des </w:t>
            </w:r>
            <w:proofErr w:type="spellStart"/>
            <w:r>
              <w:rPr>
                <w:color w:val="000000" w:themeColor="text1"/>
              </w:rPr>
              <w:t>GigE</w:t>
            </w:r>
            <w:proofErr w:type="spellEnd"/>
            <w:r>
              <w:rPr>
                <w:color w:val="000000" w:themeColor="text1"/>
              </w:rPr>
              <w:t>-Vision Treibers aus einem anderen Projekt in C</w:t>
            </w:r>
          </w:p>
          <w:p w14:paraId="5F43BDF3" w14:textId="0D2C1182" w:rsidR="00693983" w:rsidRDefault="00693983" w:rsidP="003F7E99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Koordination und Statusüberprüfung des Teams</w:t>
            </w:r>
          </w:p>
          <w:p w14:paraId="0DC56FB0" w14:textId="16961204" w:rsidR="00693983" w:rsidRPr="00E96194" w:rsidRDefault="00693983" w:rsidP="003F7E99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Scrum</w:t>
            </w:r>
            <w:proofErr w:type="spellEnd"/>
          </w:p>
          <w:p w14:paraId="6A5A6A62" w14:textId="7C6F9E62" w:rsidR="00693983" w:rsidRPr="00693983" w:rsidRDefault="00693983" w:rsidP="003F7E99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693983">
              <w:rPr>
                <w:color w:val="000000" w:themeColor="text1"/>
              </w:rPr>
              <w:t xml:space="preserve">Python, C, </w:t>
            </w:r>
            <w:proofErr w:type="spellStart"/>
            <w:r w:rsidRPr="00693983">
              <w:rPr>
                <w:color w:val="000000" w:themeColor="text1"/>
              </w:rPr>
              <w:t>Bash</w:t>
            </w:r>
            <w:proofErr w:type="spellEnd"/>
            <w:r w:rsidRPr="00693983">
              <w:rPr>
                <w:color w:val="000000" w:themeColor="text1"/>
              </w:rPr>
              <w:t xml:space="preserve">, </w:t>
            </w:r>
            <w:proofErr w:type="spellStart"/>
            <w:r w:rsidRPr="00693983">
              <w:rPr>
                <w:color w:val="000000" w:themeColor="text1"/>
              </w:rPr>
              <w:t>Kivy</w:t>
            </w:r>
            <w:proofErr w:type="spellEnd"/>
            <w:r w:rsidRPr="00693983">
              <w:rPr>
                <w:color w:val="000000" w:themeColor="text1"/>
              </w:rPr>
              <w:t xml:space="preserve">, </w:t>
            </w:r>
            <w:proofErr w:type="spellStart"/>
            <w:r w:rsidRPr="00693983">
              <w:rPr>
                <w:color w:val="000000" w:themeColor="text1"/>
              </w:rPr>
              <w:t>GigE</w:t>
            </w:r>
            <w:proofErr w:type="spellEnd"/>
            <w:r w:rsidRPr="00693983">
              <w:rPr>
                <w:color w:val="000000" w:themeColor="text1"/>
              </w:rPr>
              <w:t>-Vision, Docker</w:t>
            </w:r>
          </w:p>
        </w:tc>
      </w:tr>
    </w:tbl>
    <w:p w14:paraId="12C46CD9" w14:textId="77777777" w:rsidR="00693983" w:rsidRPr="00693983" w:rsidRDefault="00693983">
      <w:pPr>
        <w:rPr>
          <w:b/>
          <w:bCs/>
          <w:color w:val="79CBCA"/>
        </w:rPr>
      </w:pPr>
    </w:p>
    <w:tbl>
      <w:tblPr>
        <w:tblW w:w="8901" w:type="dxa"/>
        <w:tblInd w:w="3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86"/>
        <w:gridCol w:w="6315"/>
      </w:tblGrid>
      <w:tr w:rsidR="00326850" w:rsidRPr="00BC70E1" w14:paraId="43B4F83B" w14:textId="77777777" w:rsidTr="00D5005F">
        <w:trPr>
          <w:cantSplit/>
          <w:trHeight w:val="3667"/>
        </w:trPr>
        <w:tc>
          <w:tcPr>
            <w:tcW w:w="2586" w:type="dxa"/>
            <w:tcBorders>
              <w:bottom w:val="single" w:sz="4" w:space="0" w:color="C0C0C0"/>
            </w:tcBorders>
          </w:tcPr>
          <w:p w14:paraId="1F8C8757" w14:textId="748A0FEB" w:rsidR="00326850" w:rsidRDefault="00326850" w:rsidP="003F7E99">
            <w:pPr>
              <w:rPr>
                <w:b/>
                <w:bCs/>
                <w:color w:val="000000" w:themeColor="text1"/>
              </w:rPr>
            </w:pPr>
            <w:r w:rsidRPr="00E96194">
              <w:rPr>
                <w:b/>
                <w:bCs/>
                <w:color w:val="000000" w:themeColor="text1"/>
              </w:rPr>
              <w:lastRenderedPageBreak/>
              <w:t>Zeitraum:</w:t>
            </w:r>
          </w:p>
          <w:p w14:paraId="6F91A04E" w14:textId="406DEDB2" w:rsidR="00322DFE" w:rsidRPr="00E96194" w:rsidRDefault="00322DFE" w:rsidP="003F7E99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Auslastung:</w:t>
            </w:r>
          </w:p>
          <w:p w14:paraId="6D30CDC6" w14:textId="77777777" w:rsidR="00326850" w:rsidRPr="00E96194" w:rsidRDefault="00326850" w:rsidP="003F7E99">
            <w:pPr>
              <w:rPr>
                <w:b/>
                <w:bCs/>
                <w:color w:val="000000" w:themeColor="text1"/>
              </w:rPr>
            </w:pPr>
            <w:r w:rsidRPr="00E96194">
              <w:rPr>
                <w:b/>
                <w:bCs/>
                <w:color w:val="000000" w:themeColor="text1"/>
              </w:rPr>
              <w:t>Branche/</w:t>
            </w:r>
            <w:r>
              <w:rPr>
                <w:b/>
                <w:bCs/>
                <w:color w:val="000000" w:themeColor="text1"/>
              </w:rPr>
              <w:t>Kunde</w:t>
            </w:r>
            <w:r w:rsidRPr="00E96194">
              <w:rPr>
                <w:b/>
                <w:bCs/>
                <w:color w:val="000000" w:themeColor="text1"/>
              </w:rPr>
              <w:t>/Land:</w:t>
            </w:r>
          </w:p>
          <w:p w14:paraId="0453157A" w14:textId="77777777" w:rsidR="00326850" w:rsidRPr="00E96194" w:rsidRDefault="00326850" w:rsidP="003F7E99">
            <w:pPr>
              <w:rPr>
                <w:b/>
                <w:bCs/>
                <w:color w:val="000000" w:themeColor="text1"/>
              </w:rPr>
            </w:pPr>
            <w:r w:rsidRPr="00E96194">
              <w:rPr>
                <w:b/>
                <w:bCs/>
                <w:color w:val="000000" w:themeColor="text1"/>
              </w:rPr>
              <w:t>Projekttitel:</w:t>
            </w:r>
          </w:p>
          <w:p w14:paraId="026B9635" w14:textId="77777777" w:rsidR="00326850" w:rsidRPr="00E96194" w:rsidRDefault="00326850" w:rsidP="003F7E99">
            <w:pPr>
              <w:rPr>
                <w:b/>
                <w:bCs/>
                <w:color w:val="000000" w:themeColor="text1"/>
              </w:rPr>
            </w:pPr>
            <w:r w:rsidRPr="00E96194">
              <w:rPr>
                <w:b/>
                <w:bCs/>
                <w:color w:val="000000" w:themeColor="text1"/>
              </w:rPr>
              <w:t>Rolle im Projekt:</w:t>
            </w:r>
          </w:p>
          <w:p w14:paraId="746E1B29" w14:textId="77777777" w:rsidR="00326850" w:rsidRPr="00E96194" w:rsidRDefault="00326850" w:rsidP="003F7E99">
            <w:pPr>
              <w:rPr>
                <w:b/>
                <w:bCs/>
                <w:color w:val="000000" w:themeColor="text1"/>
              </w:rPr>
            </w:pPr>
            <w:r w:rsidRPr="00E96194">
              <w:rPr>
                <w:b/>
                <w:bCs/>
                <w:color w:val="000000" w:themeColor="text1"/>
              </w:rPr>
              <w:t>Beschreibung:</w:t>
            </w:r>
          </w:p>
          <w:p w14:paraId="3F14DEAC" w14:textId="77777777" w:rsidR="00326850" w:rsidRPr="00E96194" w:rsidRDefault="00326850" w:rsidP="003F7E99">
            <w:pPr>
              <w:rPr>
                <w:color w:val="000000" w:themeColor="text1"/>
              </w:rPr>
            </w:pPr>
          </w:p>
          <w:p w14:paraId="1EAF30BF" w14:textId="77777777" w:rsidR="00326850" w:rsidRPr="00E96194" w:rsidRDefault="00326850" w:rsidP="003F7E99">
            <w:pPr>
              <w:rPr>
                <w:b/>
                <w:color w:val="000000" w:themeColor="text1"/>
              </w:rPr>
            </w:pPr>
          </w:p>
          <w:p w14:paraId="41EDD512" w14:textId="77777777" w:rsidR="00326850" w:rsidRPr="00E96194" w:rsidRDefault="00326850" w:rsidP="003F7E99">
            <w:pPr>
              <w:rPr>
                <w:b/>
                <w:color w:val="000000" w:themeColor="text1"/>
              </w:rPr>
            </w:pPr>
          </w:p>
          <w:p w14:paraId="5C13EA88" w14:textId="77777777" w:rsidR="00326850" w:rsidRPr="00E96194" w:rsidRDefault="00326850" w:rsidP="003F7E99">
            <w:pPr>
              <w:rPr>
                <w:b/>
                <w:color w:val="000000" w:themeColor="text1"/>
              </w:rPr>
            </w:pPr>
          </w:p>
          <w:p w14:paraId="031938D4" w14:textId="77777777" w:rsidR="00326850" w:rsidRPr="00E96194" w:rsidRDefault="00326850" w:rsidP="003F7E99">
            <w:pPr>
              <w:rPr>
                <w:b/>
                <w:color w:val="000000" w:themeColor="text1"/>
              </w:rPr>
            </w:pPr>
          </w:p>
          <w:p w14:paraId="79A5D330" w14:textId="77777777" w:rsidR="00326850" w:rsidRDefault="00326850" w:rsidP="003F7E99">
            <w:pPr>
              <w:spacing w:before="40"/>
              <w:rPr>
                <w:b/>
                <w:color w:val="000000" w:themeColor="text1"/>
              </w:rPr>
            </w:pPr>
          </w:p>
          <w:p w14:paraId="69A3BECA" w14:textId="77777777" w:rsidR="00326850" w:rsidRDefault="00326850" w:rsidP="003F7E99">
            <w:pPr>
              <w:spacing w:before="40"/>
              <w:rPr>
                <w:b/>
                <w:color w:val="000000" w:themeColor="text1"/>
              </w:rPr>
            </w:pPr>
          </w:p>
          <w:p w14:paraId="49DB40F2" w14:textId="77777777" w:rsidR="00326850" w:rsidRDefault="00326850" w:rsidP="003F7E99">
            <w:pPr>
              <w:spacing w:before="40"/>
              <w:rPr>
                <w:b/>
                <w:color w:val="000000" w:themeColor="text1"/>
              </w:rPr>
            </w:pPr>
          </w:p>
          <w:p w14:paraId="7B575D86" w14:textId="77777777" w:rsidR="00326850" w:rsidRDefault="00326850" w:rsidP="003F7E99">
            <w:pPr>
              <w:spacing w:before="40"/>
              <w:rPr>
                <w:b/>
                <w:color w:val="000000" w:themeColor="text1"/>
              </w:rPr>
            </w:pPr>
          </w:p>
          <w:p w14:paraId="05249E81" w14:textId="77777777" w:rsidR="00A66E79" w:rsidRDefault="00A66E79" w:rsidP="00803315">
            <w:pPr>
              <w:spacing w:before="80" w:line="360" w:lineRule="auto"/>
              <w:rPr>
                <w:b/>
                <w:color w:val="000000" w:themeColor="text1"/>
              </w:rPr>
            </w:pPr>
          </w:p>
          <w:p w14:paraId="4851C7A2" w14:textId="4A2EEC1B" w:rsidR="00326850" w:rsidRPr="00E96194" w:rsidRDefault="00326850" w:rsidP="00D5005F">
            <w:pPr>
              <w:spacing w:line="600" w:lineRule="auto"/>
              <w:rPr>
                <w:b/>
                <w:color w:val="000000" w:themeColor="text1"/>
              </w:rPr>
            </w:pPr>
            <w:r w:rsidRPr="00E96194">
              <w:rPr>
                <w:b/>
                <w:color w:val="000000" w:themeColor="text1"/>
              </w:rPr>
              <w:t>Tools:</w:t>
            </w:r>
          </w:p>
        </w:tc>
        <w:tc>
          <w:tcPr>
            <w:tcW w:w="6315" w:type="dxa"/>
            <w:tcBorders>
              <w:bottom w:val="single" w:sz="4" w:space="0" w:color="C0C0C0"/>
            </w:tcBorders>
          </w:tcPr>
          <w:p w14:paraId="0464640D" w14:textId="6C7E111D" w:rsidR="00326850" w:rsidRDefault="00322DFE" w:rsidP="003F7E99">
            <w:pPr>
              <w:pStyle w:val="absatzerstezeile"/>
              <w:rPr>
                <w:color w:val="000000" w:themeColor="text1"/>
              </w:rPr>
            </w:pPr>
            <w:r>
              <w:rPr>
                <w:color w:val="000000" w:themeColor="text1"/>
              </w:rPr>
              <w:t>09/</w:t>
            </w:r>
            <w:r w:rsidR="00326850">
              <w:rPr>
                <w:color w:val="000000" w:themeColor="text1"/>
              </w:rPr>
              <w:t>2019</w:t>
            </w:r>
            <w:r w:rsidR="00326850" w:rsidRPr="00E96194">
              <w:rPr>
                <w:color w:val="000000" w:themeColor="text1"/>
              </w:rPr>
              <w:t xml:space="preserve"> – </w:t>
            </w:r>
            <w:r w:rsidR="00326850">
              <w:rPr>
                <w:color w:val="000000" w:themeColor="text1"/>
              </w:rPr>
              <w:t>jetzt</w:t>
            </w:r>
          </w:p>
          <w:p w14:paraId="3B6388F6" w14:textId="2F3A5D81" w:rsidR="00322DFE" w:rsidRPr="00322DFE" w:rsidRDefault="001D44AD" w:rsidP="00322DFE">
            <w:r>
              <w:t>25</w:t>
            </w:r>
            <w:r w:rsidR="004E5E44">
              <w:t>%</w:t>
            </w:r>
          </w:p>
          <w:p w14:paraId="1A5F042B" w14:textId="0A5B4AD0" w:rsidR="00326850" w:rsidRPr="00E96194" w:rsidRDefault="00326850" w:rsidP="003F7E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Digitalisierung</w:t>
            </w:r>
            <w:r w:rsidRPr="00E96194">
              <w:rPr>
                <w:color w:val="000000" w:themeColor="text1"/>
              </w:rPr>
              <w:t xml:space="preserve"> / </w:t>
            </w:r>
            <w:r>
              <w:rPr>
                <w:color w:val="000000" w:themeColor="text1"/>
              </w:rPr>
              <w:t>IHK Schwaben</w:t>
            </w:r>
            <w:r w:rsidRPr="00E96194">
              <w:rPr>
                <w:color w:val="000000" w:themeColor="text1"/>
              </w:rPr>
              <w:t xml:space="preserve"> / Deutschland</w:t>
            </w:r>
          </w:p>
          <w:p w14:paraId="4A2F9700" w14:textId="141BD1AE" w:rsidR="00326850" w:rsidRPr="00E96194" w:rsidRDefault="00326850" w:rsidP="003F7E99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Digitalisierung einer Organisation</w:t>
            </w:r>
          </w:p>
          <w:p w14:paraId="1EC0A961" w14:textId="77777777" w:rsidR="00326850" w:rsidRPr="00E96194" w:rsidRDefault="00326850" w:rsidP="003F7E99">
            <w:pPr>
              <w:rPr>
                <w:bCs/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Full</w:t>
            </w:r>
            <w:proofErr w:type="spellEnd"/>
            <w:r>
              <w:rPr>
                <w:color w:val="000000" w:themeColor="text1"/>
              </w:rPr>
              <w:t>-Stack Softwareentwicklung</w:t>
            </w:r>
          </w:p>
          <w:p w14:paraId="602EA190" w14:textId="0A3BCB03" w:rsidR="00326850" w:rsidRPr="00E96194" w:rsidRDefault="00326850" w:rsidP="003F7E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Erstellung von einheitlichen Applikationen bundesweit, wie zum Beispiel ein</w:t>
            </w:r>
            <w:r w:rsidR="00A66E79">
              <w:rPr>
                <w:color w:val="000000" w:themeColor="text1"/>
              </w:rPr>
              <w:t>es</w:t>
            </w:r>
            <w:r>
              <w:rPr>
                <w:color w:val="000000" w:themeColor="text1"/>
              </w:rPr>
              <w:t xml:space="preserve"> Zeugnischeck</w:t>
            </w:r>
            <w:r w:rsidR="00A66E79">
              <w:rPr>
                <w:color w:val="000000" w:themeColor="text1"/>
              </w:rPr>
              <w:t>s</w:t>
            </w:r>
            <w:r>
              <w:rPr>
                <w:color w:val="000000" w:themeColor="text1"/>
              </w:rPr>
              <w:t xml:space="preserve">. Frontend entscheidet über einen </w:t>
            </w:r>
            <w:proofErr w:type="spellStart"/>
            <w:r w:rsidR="00A66E79">
              <w:rPr>
                <w:color w:val="000000" w:themeColor="text1"/>
              </w:rPr>
              <w:t>Zuul</w:t>
            </w:r>
            <w:proofErr w:type="spellEnd"/>
            <w:r w:rsidR="00A66E79">
              <w:rPr>
                <w:color w:val="000000" w:themeColor="text1"/>
              </w:rPr>
              <w:t>-</w:t>
            </w:r>
            <w:r>
              <w:rPr>
                <w:color w:val="000000" w:themeColor="text1"/>
              </w:rPr>
              <w:t>Proxy zu welchem Backend (</w:t>
            </w:r>
            <w:r w:rsidR="00803315">
              <w:rPr>
                <w:color w:val="000000" w:themeColor="text1"/>
              </w:rPr>
              <w:t xml:space="preserve">Middleware für ein </w:t>
            </w:r>
            <w:proofErr w:type="spellStart"/>
            <w:r w:rsidR="00803315">
              <w:rPr>
                <w:color w:val="000000" w:themeColor="text1"/>
              </w:rPr>
              <w:t>Subset</w:t>
            </w:r>
            <w:proofErr w:type="spellEnd"/>
            <w:r w:rsidR="00803315">
              <w:rPr>
                <w:color w:val="000000" w:themeColor="text1"/>
              </w:rPr>
              <w:t xml:space="preserve"> von unterschiedlichen </w:t>
            </w:r>
            <w:r>
              <w:rPr>
                <w:color w:val="000000" w:themeColor="text1"/>
              </w:rPr>
              <w:t>Kammer</w:t>
            </w:r>
            <w:r w:rsidR="00A66E79">
              <w:rPr>
                <w:color w:val="000000" w:themeColor="text1"/>
              </w:rPr>
              <w:t>n</w:t>
            </w:r>
            <w:r>
              <w:rPr>
                <w:color w:val="000000" w:themeColor="text1"/>
              </w:rPr>
              <w:t>) geleitet werden muss. D</w:t>
            </w:r>
            <w:r w:rsidR="00803315">
              <w:rPr>
                <w:color w:val="000000" w:themeColor="text1"/>
              </w:rPr>
              <w:t>ie Middleware</w:t>
            </w:r>
            <w:r>
              <w:rPr>
                <w:color w:val="000000" w:themeColor="text1"/>
              </w:rPr>
              <w:t xml:space="preserve"> entscheidet</w:t>
            </w:r>
            <w:r w:rsidR="00803315">
              <w:rPr>
                <w:color w:val="000000" w:themeColor="text1"/>
              </w:rPr>
              <w:t xml:space="preserve"> im Anschluss</w:t>
            </w:r>
            <w:r>
              <w:rPr>
                <w:color w:val="000000" w:themeColor="text1"/>
              </w:rPr>
              <w:t xml:space="preserve"> zu welchem Datenbanksystem die Anfragen gestellt werden müssen.</w:t>
            </w:r>
          </w:p>
          <w:p w14:paraId="77F8FB68" w14:textId="77777777" w:rsidR="00326850" w:rsidRPr="00E96194" w:rsidRDefault="00326850" w:rsidP="003F7E99">
            <w:pPr>
              <w:rPr>
                <w:color w:val="000000" w:themeColor="text1"/>
              </w:rPr>
            </w:pPr>
            <w:r w:rsidRPr="00E96194">
              <w:rPr>
                <w:color w:val="000000" w:themeColor="text1"/>
              </w:rPr>
              <w:t>Tätigkeiten in der Entwicklung:</w:t>
            </w:r>
          </w:p>
          <w:p w14:paraId="25D1CCC7" w14:textId="7323E85E" w:rsidR="00326850" w:rsidRDefault="00326850" w:rsidP="003F7E99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 w:rsidRPr="00714A69">
              <w:rPr>
                <w:color w:val="000000" w:themeColor="text1"/>
              </w:rPr>
              <w:t xml:space="preserve">Entwicklung </w:t>
            </w:r>
            <w:r w:rsidR="00803315">
              <w:rPr>
                <w:color w:val="000000" w:themeColor="text1"/>
              </w:rPr>
              <w:t xml:space="preserve">von </w:t>
            </w:r>
            <w:proofErr w:type="spellStart"/>
            <w:r w:rsidR="00803315">
              <w:rPr>
                <w:color w:val="000000" w:themeColor="text1"/>
              </w:rPr>
              <w:t>Frontends</w:t>
            </w:r>
            <w:proofErr w:type="spellEnd"/>
            <w:r w:rsidR="00803315">
              <w:rPr>
                <w:color w:val="000000" w:themeColor="text1"/>
              </w:rPr>
              <w:t xml:space="preserve"> für die einzelnen Applikationen</w:t>
            </w:r>
          </w:p>
          <w:p w14:paraId="7CA9BBD7" w14:textId="7BEF0EF7" w:rsidR="00326850" w:rsidRDefault="00803315" w:rsidP="003F7E99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Erstellung eines </w:t>
            </w:r>
            <w:proofErr w:type="spellStart"/>
            <w:r>
              <w:rPr>
                <w:color w:val="000000" w:themeColor="text1"/>
              </w:rPr>
              <w:t>Backends</w:t>
            </w:r>
            <w:proofErr w:type="spellEnd"/>
            <w:r>
              <w:rPr>
                <w:color w:val="000000" w:themeColor="text1"/>
              </w:rPr>
              <w:t xml:space="preserve"> mit REST Schnittstelle</w:t>
            </w:r>
          </w:p>
          <w:p w14:paraId="10ED9783" w14:textId="011DD7A6" w:rsidR="00803315" w:rsidRDefault="00803315" w:rsidP="003F7E99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Caching zwischen Backend und Datenbank</w:t>
            </w:r>
          </w:p>
          <w:p w14:paraId="1698273C" w14:textId="32E7F2AE" w:rsidR="00326850" w:rsidRDefault="00803315" w:rsidP="003F7E99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Sogenannte „Views“ für high-level Datenbank Zugriffe</w:t>
            </w:r>
          </w:p>
          <w:p w14:paraId="0755C6B8" w14:textId="7C26FDD7" w:rsidR="00A66E79" w:rsidRDefault="00A66E79" w:rsidP="003F7E99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Captcha</w:t>
            </w:r>
            <w:proofErr w:type="spellEnd"/>
            <w:r>
              <w:rPr>
                <w:color w:val="000000" w:themeColor="text1"/>
              </w:rPr>
              <w:t xml:space="preserve"> Server</w:t>
            </w:r>
          </w:p>
          <w:p w14:paraId="7EE51C70" w14:textId="531E3D9F" w:rsidR="00A66E79" w:rsidRDefault="00A66E79" w:rsidP="003F7E99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Zuul</w:t>
            </w:r>
            <w:proofErr w:type="spellEnd"/>
            <w:r>
              <w:rPr>
                <w:color w:val="000000" w:themeColor="text1"/>
              </w:rPr>
              <w:t>-Proxy-Server</w:t>
            </w:r>
          </w:p>
          <w:p w14:paraId="6625F3A6" w14:textId="232CD696" w:rsidR="00326850" w:rsidRPr="00E96194" w:rsidRDefault="00803315" w:rsidP="003F7E99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sehr hohe Test-</w:t>
            </w:r>
            <w:proofErr w:type="spellStart"/>
            <w:r>
              <w:rPr>
                <w:color w:val="000000" w:themeColor="text1"/>
              </w:rPr>
              <w:t>Coverage</w:t>
            </w:r>
            <w:proofErr w:type="spellEnd"/>
          </w:p>
          <w:p w14:paraId="590112C0" w14:textId="430237EA" w:rsidR="00326850" w:rsidRPr="00E96194" w:rsidRDefault="00803315" w:rsidP="003F7E99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Docker Container für einzelne Applikationen</w:t>
            </w:r>
          </w:p>
          <w:p w14:paraId="19393BB9" w14:textId="776A0893" w:rsidR="00326850" w:rsidRPr="00D5005F" w:rsidRDefault="00D5005F" w:rsidP="00D5005F">
            <w:pPr>
              <w:rPr>
                <w:color w:val="000000" w:themeColor="text1"/>
                <w:lang w:val="en-US"/>
              </w:rPr>
            </w:pPr>
            <w:r w:rsidRPr="00E96194">
              <w:rPr>
                <w:color w:val="000000" w:themeColor="text1"/>
                <w:lang w:val="en-US"/>
              </w:rPr>
              <w:t>Typescript</w:t>
            </w:r>
            <w:r>
              <w:rPr>
                <w:color w:val="000000" w:themeColor="text1"/>
                <w:lang w:val="en-US"/>
              </w:rPr>
              <w:t xml:space="preserve">, </w:t>
            </w:r>
            <w:r w:rsidRPr="00E96194">
              <w:rPr>
                <w:color w:val="000000" w:themeColor="text1"/>
                <w:lang w:val="en-US"/>
              </w:rPr>
              <w:t xml:space="preserve">Angular, </w:t>
            </w:r>
            <w:r>
              <w:rPr>
                <w:color w:val="000000" w:themeColor="text1"/>
                <w:lang w:val="en-US"/>
              </w:rPr>
              <w:t xml:space="preserve">Java, Spring Boot, JUnit, JPA, MySQL, Docker, SOAP, REST, Swagger </w:t>
            </w:r>
          </w:p>
        </w:tc>
      </w:tr>
    </w:tbl>
    <w:p w14:paraId="19E5CA3F" w14:textId="77777777" w:rsidR="00326850" w:rsidRDefault="00326850">
      <w:pPr>
        <w:rPr>
          <w:b/>
          <w:bCs/>
          <w:color w:val="79CBCA"/>
          <w:lang w:val="en-US"/>
        </w:rPr>
      </w:pPr>
    </w:p>
    <w:tbl>
      <w:tblPr>
        <w:tblW w:w="8901" w:type="dxa"/>
        <w:tblInd w:w="3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86"/>
        <w:gridCol w:w="6315"/>
      </w:tblGrid>
      <w:tr w:rsidR="00E64514" w:rsidRPr="00BC70E1" w14:paraId="3603954B" w14:textId="77777777" w:rsidTr="00EE29EC">
        <w:trPr>
          <w:cantSplit/>
          <w:trHeight w:val="3667"/>
        </w:trPr>
        <w:tc>
          <w:tcPr>
            <w:tcW w:w="2586" w:type="dxa"/>
            <w:tcBorders>
              <w:bottom w:val="single" w:sz="4" w:space="0" w:color="C0C0C0"/>
            </w:tcBorders>
          </w:tcPr>
          <w:p w14:paraId="43BA0959" w14:textId="77777777" w:rsidR="00E64514" w:rsidRPr="00E96194" w:rsidRDefault="00E64514" w:rsidP="003F7E99">
            <w:pPr>
              <w:rPr>
                <w:b/>
                <w:bCs/>
                <w:color w:val="000000" w:themeColor="text1"/>
              </w:rPr>
            </w:pPr>
            <w:r w:rsidRPr="00E96194">
              <w:rPr>
                <w:b/>
                <w:bCs/>
                <w:color w:val="000000" w:themeColor="text1"/>
              </w:rPr>
              <w:lastRenderedPageBreak/>
              <w:t>Zeitraum:</w:t>
            </w:r>
          </w:p>
          <w:p w14:paraId="4FC52801" w14:textId="40FD53E2" w:rsidR="004E5E44" w:rsidRDefault="004E5E44" w:rsidP="003F7E99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Auslastung:</w:t>
            </w:r>
          </w:p>
          <w:p w14:paraId="53056E94" w14:textId="5F3D5A7C" w:rsidR="00E64514" w:rsidRPr="00E96194" w:rsidRDefault="00E64514" w:rsidP="003F7E99">
            <w:pPr>
              <w:rPr>
                <w:b/>
                <w:bCs/>
                <w:color w:val="000000" w:themeColor="text1"/>
              </w:rPr>
            </w:pPr>
            <w:r w:rsidRPr="00E96194">
              <w:rPr>
                <w:b/>
                <w:bCs/>
                <w:color w:val="000000" w:themeColor="text1"/>
              </w:rPr>
              <w:t>Branche/</w:t>
            </w:r>
            <w:r>
              <w:rPr>
                <w:b/>
                <w:bCs/>
                <w:color w:val="000000" w:themeColor="text1"/>
              </w:rPr>
              <w:t>Kunde</w:t>
            </w:r>
            <w:r w:rsidRPr="00E96194">
              <w:rPr>
                <w:b/>
                <w:bCs/>
                <w:color w:val="000000" w:themeColor="text1"/>
              </w:rPr>
              <w:t>/Land:</w:t>
            </w:r>
          </w:p>
          <w:p w14:paraId="126FF60A" w14:textId="77777777" w:rsidR="00E64514" w:rsidRPr="00E96194" w:rsidRDefault="00E64514" w:rsidP="003F7E99">
            <w:pPr>
              <w:rPr>
                <w:b/>
                <w:bCs/>
                <w:color w:val="000000" w:themeColor="text1"/>
              </w:rPr>
            </w:pPr>
            <w:r w:rsidRPr="00E96194">
              <w:rPr>
                <w:b/>
                <w:bCs/>
                <w:color w:val="000000" w:themeColor="text1"/>
              </w:rPr>
              <w:t>Projekttitel:</w:t>
            </w:r>
          </w:p>
          <w:p w14:paraId="6C3EA20A" w14:textId="77777777" w:rsidR="00E64514" w:rsidRPr="00E96194" w:rsidRDefault="00E64514" w:rsidP="003F7E99">
            <w:pPr>
              <w:rPr>
                <w:b/>
                <w:bCs/>
                <w:color w:val="000000" w:themeColor="text1"/>
              </w:rPr>
            </w:pPr>
            <w:r w:rsidRPr="00E96194">
              <w:rPr>
                <w:b/>
                <w:bCs/>
                <w:color w:val="000000" w:themeColor="text1"/>
              </w:rPr>
              <w:t>Rolle im Projekt:</w:t>
            </w:r>
          </w:p>
          <w:p w14:paraId="39DB539E" w14:textId="77777777" w:rsidR="00E64514" w:rsidRPr="00E96194" w:rsidRDefault="00E64514" w:rsidP="003F7E99">
            <w:pPr>
              <w:rPr>
                <w:b/>
                <w:bCs/>
                <w:color w:val="000000" w:themeColor="text1"/>
              </w:rPr>
            </w:pPr>
            <w:r w:rsidRPr="00E96194">
              <w:rPr>
                <w:b/>
                <w:bCs/>
                <w:color w:val="000000" w:themeColor="text1"/>
              </w:rPr>
              <w:t>Beschreibung:</w:t>
            </w:r>
          </w:p>
          <w:p w14:paraId="2E23A326" w14:textId="77777777" w:rsidR="00E64514" w:rsidRPr="00E96194" w:rsidRDefault="00E64514" w:rsidP="003F7E99">
            <w:pPr>
              <w:rPr>
                <w:color w:val="000000" w:themeColor="text1"/>
              </w:rPr>
            </w:pPr>
          </w:p>
          <w:p w14:paraId="2836BEF9" w14:textId="77777777" w:rsidR="00E64514" w:rsidRPr="00E96194" w:rsidRDefault="00E64514" w:rsidP="003F7E99">
            <w:pPr>
              <w:rPr>
                <w:b/>
                <w:color w:val="000000" w:themeColor="text1"/>
              </w:rPr>
            </w:pPr>
          </w:p>
          <w:p w14:paraId="57492BF3" w14:textId="77777777" w:rsidR="00E64514" w:rsidRPr="00E96194" w:rsidRDefault="00E64514" w:rsidP="003F7E99">
            <w:pPr>
              <w:rPr>
                <w:b/>
                <w:color w:val="000000" w:themeColor="text1"/>
              </w:rPr>
            </w:pPr>
          </w:p>
          <w:p w14:paraId="2D27ECC9" w14:textId="77777777" w:rsidR="00E64514" w:rsidRPr="00E96194" w:rsidRDefault="00E64514" w:rsidP="003F7E99">
            <w:pPr>
              <w:rPr>
                <w:b/>
                <w:color w:val="000000" w:themeColor="text1"/>
              </w:rPr>
            </w:pPr>
          </w:p>
          <w:p w14:paraId="6FB396E2" w14:textId="77777777" w:rsidR="00E64514" w:rsidRPr="00E96194" w:rsidRDefault="00E64514" w:rsidP="003F7E99">
            <w:pPr>
              <w:rPr>
                <w:b/>
                <w:color w:val="000000" w:themeColor="text1"/>
              </w:rPr>
            </w:pPr>
          </w:p>
          <w:p w14:paraId="57B06153" w14:textId="77777777" w:rsidR="00E64514" w:rsidRDefault="00E64514" w:rsidP="003F7E99">
            <w:pPr>
              <w:spacing w:before="40"/>
              <w:rPr>
                <w:b/>
                <w:color w:val="000000" w:themeColor="text1"/>
              </w:rPr>
            </w:pPr>
          </w:p>
          <w:p w14:paraId="2492857F" w14:textId="77777777" w:rsidR="00E64514" w:rsidRDefault="00E64514" w:rsidP="003F7E99">
            <w:pPr>
              <w:spacing w:before="40"/>
              <w:rPr>
                <w:b/>
                <w:color w:val="000000" w:themeColor="text1"/>
              </w:rPr>
            </w:pPr>
          </w:p>
          <w:p w14:paraId="24181289" w14:textId="77777777" w:rsidR="00E64514" w:rsidRDefault="00E64514" w:rsidP="003F7E99">
            <w:pPr>
              <w:spacing w:before="40"/>
              <w:rPr>
                <w:b/>
                <w:color w:val="000000" w:themeColor="text1"/>
              </w:rPr>
            </w:pPr>
          </w:p>
          <w:p w14:paraId="4A8BCA7D" w14:textId="77777777" w:rsidR="00E64514" w:rsidRDefault="00E64514" w:rsidP="003F7E99">
            <w:pPr>
              <w:spacing w:before="40"/>
              <w:rPr>
                <w:b/>
                <w:color w:val="000000" w:themeColor="text1"/>
              </w:rPr>
            </w:pPr>
          </w:p>
          <w:p w14:paraId="6FE40A81" w14:textId="77777777" w:rsidR="00E64514" w:rsidRDefault="00E64514" w:rsidP="003F7E99">
            <w:pPr>
              <w:spacing w:before="40"/>
              <w:rPr>
                <w:b/>
                <w:color w:val="000000" w:themeColor="text1"/>
              </w:rPr>
            </w:pPr>
          </w:p>
          <w:p w14:paraId="1A73E2B0" w14:textId="77777777" w:rsidR="00E64514" w:rsidRDefault="00E64514" w:rsidP="003F7E99">
            <w:pPr>
              <w:spacing w:before="40"/>
              <w:rPr>
                <w:b/>
                <w:color w:val="000000" w:themeColor="text1"/>
              </w:rPr>
            </w:pPr>
          </w:p>
          <w:p w14:paraId="49E09860" w14:textId="77777777" w:rsidR="003F7E99" w:rsidRDefault="003F7E99" w:rsidP="003F7E99">
            <w:pPr>
              <w:spacing w:before="200"/>
              <w:rPr>
                <w:b/>
                <w:color w:val="000000" w:themeColor="text1"/>
              </w:rPr>
            </w:pPr>
          </w:p>
          <w:p w14:paraId="399295FF" w14:textId="77777777" w:rsidR="003F7E99" w:rsidRDefault="003F7E99" w:rsidP="003F7E99">
            <w:pPr>
              <w:spacing w:before="200"/>
              <w:rPr>
                <w:b/>
                <w:color w:val="000000" w:themeColor="text1"/>
              </w:rPr>
            </w:pPr>
          </w:p>
          <w:p w14:paraId="2782EE3C" w14:textId="77777777" w:rsidR="003F7E99" w:rsidRDefault="003F7E99" w:rsidP="003F7E99">
            <w:pPr>
              <w:spacing w:before="200"/>
              <w:rPr>
                <w:b/>
                <w:color w:val="000000" w:themeColor="text1"/>
              </w:rPr>
            </w:pPr>
          </w:p>
          <w:p w14:paraId="7186F7A0" w14:textId="77777777" w:rsidR="003F7E99" w:rsidRDefault="003F7E99" w:rsidP="003F7E99">
            <w:pPr>
              <w:spacing w:before="200"/>
              <w:rPr>
                <w:b/>
                <w:color w:val="000000" w:themeColor="text1"/>
              </w:rPr>
            </w:pPr>
          </w:p>
          <w:p w14:paraId="03A9B845" w14:textId="77777777" w:rsidR="003F7E99" w:rsidRDefault="003F7E99" w:rsidP="003F7E99">
            <w:pPr>
              <w:spacing w:before="200"/>
              <w:rPr>
                <w:b/>
                <w:color w:val="000000" w:themeColor="text1"/>
              </w:rPr>
            </w:pPr>
          </w:p>
          <w:p w14:paraId="01FAC22A" w14:textId="77777777" w:rsidR="004E5E44" w:rsidRDefault="004E5E44" w:rsidP="003C6BDE">
            <w:pPr>
              <w:spacing w:before="300"/>
              <w:rPr>
                <w:b/>
                <w:color w:val="000000" w:themeColor="text1"/>
              </w:rPr>
            </w:pPr>
          </w:p>
          <w:p w14:paraId="6ACC3C19" w14:textId="42CE5E0C" w:rsidR="00E64514" w:rsidRPr="00E96194" w:rsidRDefault="00E64514" w:rsidP="007F6816">
            <w:pPr>
              <w:spacing w:before="300" w:line="600" w:lineRule="auto"/>
              <w:rPr>
                <w:b/>
                <w:color w:val="000000" w:themeColor="text1"/>
              </w:rPr>
            </w:pPr>
            <w:r w:rsidRPr="00E96194">
              <w:rPr>
                <w:b/>
                <w:color w:val="000000" w:themeColor="text1"/>
              </w:rPr>
              <w:t>Tools:</w:t>
            </w:r>
          </w:p>
        </w:tc>
        <w:tc>
          <w:tcPr>
            <w:tcW w:w="6315" w:type="dxa"/>
            <w:tcBorders>
              <w:bottom w:val="single" w:sz="4" w:space="0" w:color="C0C0C0"/>
            </w:tcBorders>
          </w:tcPr>
          <w:p w14:paraId="382A73D5" w14:textId="67E05829" w:rsidR="00E64514" w:rsidRPr="00E96194" w:rsidRDefault="00322DFE" w:rsidP="003F7E99">
            <w:pPr>
              <w:pStyle w:val="absatzerstezeile"/>
              <w:rPr>
                <w:color w:val="000000" w:themeColor="text1"/>
              </w:rPr>
            </w:pPr>
            <w:r>
              <w:rPr>
                <w:color w:val="000000" w:themeColor="text1"/>
              </w:rPr>
              <w:t>06/</w:t>
            </w:r>
            <w:r w:rsidR="00E64514">
              <w:rPr>
                <w:color w:val="000000" w:themeColor="text1"/>
              </w:rPr>
              <w:t>2019</w:t>
            </w:r>
            <w:r w:rsidR="00E64514" w:rsidRPr="00E96194">
              <w:rPr>
                <w:color w:val="000000" w:themeColor="text1"/>
              </w:rPr>
              <w:t xml:space="preserve"> – </w:t>
            </w:r>
            <w:r w:rsidR="00FA6DE0">
              <w:rPr>
                <w:color w:val="000000" w:themeColor="text1"/>
              </w:rPr>
              <w:t>03</w:t>
            </w:r>
            <w:r w:rsidR="004E5E44">
              <w:rPr>
                <w:color w:val="000000" w:themeColor="text1"/>
              </w:rPr>
              <w:t>/202</w:t>
            </w:r>
            <w:r w:rsidR="00FA6DE0">
              <w:rPr>
                <w:color w:val="000000" w:themeColor="text1"/>
              </w:rPr>
              <w:t>1</w:t>
            </w:r>
          </w:p>
          <w:p w14:paraId="621970E6" w14:textId="7825A0B7" w:rsidR="004E5E44" w:rsidRDefault="004E5E44" w:rsidP="003F7E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50% </w:t>
            </w:r>
            <w:r w:rsidR="00EE29EC">
              <w:rPr>
                <w:color w:val="000000" w:themeColor="text1"/>
              </w:rPr>
              <w:t>++</w:t>
            </w:r>
          </w:p>
          <w:p w14:paraId="4FAA89D2" w14:textId="5187CEE8" w:rsidR="00E64514" w:rsidRPr="00E96194" w:rsidRDefault="00E64514" w:rsidP="003F7E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Produktentwicklung</w:t>
            </w:r>
            <w:r w:rsidRPr="00E96194">
              <w:rPr>
                <w:color w:val="000000" w:themeColor="text1"/>
              </w:rPr>
              <w:t xml:space="preserve"> / </w:t>
            </w:r>
            <w:r>
              <w:rPr>
                <w:color w:val="000000" w:themeColor="text1"/>
              </w:rPr>
              <w:t>eigenes Produkt</w:t>
            </w:r>
            <w:r w:rsidRPr="00E96194">
              <w:rPr>
                <w:color w:val="000000" w:themeColor="text1"/>
              </w:rPr>
              <w:t xml:space="preserve"> / Deutschland</w:t>
            </w:r>
          </w:p>
          <w:p w14:paraId="5C761627" w14:textId="1F525663" w:rsidR="00E64514" w:rsidRPr="00E96194" w:rsidRDefault="003C6BDE" w:rsidP="003F7E99">
            <w:pPr>
              <w:rPr>
                <w:bCs/>
                <w:color w:val="000000" w:themeColor="text1"/>
              </w:rPr>
            </w:pPr>
            <w:proofErr w:type="spellStart"/>
            <w:r>
              <w:rPr>
                <w:bCs/>
                <w:color w:val="000000" w:themeColor="text1"/>
              </w:rPr>
              <w:t>P</w:t>
            </w:r>
            <w:r w:rsidR="00E64514">
              <w:rPr>
                <w:bCs/>
                <w:color w:val="000000" w:themeColor="text1"/>
              </w:rPr>
              <w:t>romonco</w:t>
            </w:r>
            <w:proofErr w:type="spellEnd"/>
          </w:p>
          <w:p w14:paraId="393CC058" w14:textId="3E7B7657" w:rsidR="00E64514" w:rsidRPr="00E96194" w:rsidRDefault="00E64514" w:rsidP="003F7E99">
            <w:pPr>
              <w:rPr>
                <w:bCs/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Full</w:t>
            </w:r>
            <w:proofErr w:type="spellEnd"/>
            <w:r>
              <w:rPr>
                <w:color w:val="000000" w:themeColor="text1"/>
              </w:rPr>
              <w:t>-Stack Softwareentwicklung</w:t>
            </w:r>
          </w:p>
          <w:p w14:paraId="6AABB234" w14:textId="059EDAE1" w:rsidR="00E64514" w:rsidRPr="00E96194" w:rsidRDefault="00E64514" w:rsidP="00F54236">
            <w:pPr>
              <w:rPr>
                <w:color w:val="000000" w:themeColor="text1"/>
              </w:rPr>
            </w:pPr>
            <w:r w:rsidRPr="00E96194">
              <w:rPr>
                <w:color w:val="000000" w:themeColor="text1"/>
              </w:rPr>
              <w:t xml:space="preserve">Erstellung </w:t>
            </w:r>
            <w:r>
              <w:rPr>
                <w:color w:val="000000" w:themeColor="text1"/>
              </w:rPr>
              <w:t xml:space="preserve">eines eigenen Produkts auf Basis </w:t>
            </w:r>
            <w:r w:rsidR="00322DFE">
              <w:rPr>
                <w:color w:val="000000" w:themeColor="text1"/>
              </w:rPr>
              <w:t>einer Produktentwicklung für einen Kunden</w:t>
            </w:r>
            <w:r>
              <w:rPr>
                <w:color w:val="000000" w:themeColor="text1"/>
              </w:rPr>
              <w:t>.</w:t>
            </w:r>
            <w:r w:rsidR="00F54236">
              <w:rPr>
                <w:color w:val="000000" w:themeColor="text1"/>
              </w:rPr>
              <w:t xml:space="preserve"> </w:t>
            </w:r>
            <w:proofErr w:type="spellStart"/>
            <w:r w:rsidR="00F54236">
              <w:rPr>
                <w:color w:val="000000" w:themeColor="text1"/>
              </w:rPr>
              <w:t>Promonco</w:t>
            </w:r>
            <w:proofErr w:type="spellEnd"/>
            <w:r w:rsidR="00F54236">
              <w:rPr>
                <w:color w:val="000000" w:themeColor="text1"/>
              </w:rPr>
              <w:t xml:space="preserve"> </w:t>
            </w:r>
            <w:r w:rsidR="00F54236" w:rsidRPr="00F54236">
              <w:rPr>
                <w:color w:val="000000" w:themeColor="text1"/>
              </w:rPr>
              <w:t>soll der Geschäftsführung und leitenden Angestellten unterstützend dienen, Projekte auf monetärer Basis zu</w:t>
            </w:r>
            <w:r w:rsidR="00F54236">
              <w:rPr>
                <w:color w:val="000000" w:themeColor="text1"/>
              </w:rPr>
              <w:t xml:space="preserve"> </w:t>
            </w:r>
            <w:r w:rsidR="00F54236" w:rsidRPr="00F54236">
              <w:rPr>
                <w:color w:val="000000" w:themeColor="text1"/>
              </w:rPr>
              <w:t xml:space="preserve">kalkulieren, verwalten und </w:t>
            </w:r>
            <w:r w:rsidR="00F54236">
              <w:rPr>
                <w:color w:val="000000" w:themeColor="text1"/>
              </w:rPr>
              <w:t xml:space="preserve">zu </w:t>
            </w:r>
            <w:r w:rsidR="00F54236" w:rsidRPr="00F54236">
              <w:rPr>
                <w:color w:val="000000" w:themeColor="text1"/>
              </w:rPr>
              <w:t>überwachen.</w:t>
            </w:r>
          </w:p>
          <w:p w14:paraId="57E0649C" w14:textId="251A82D7" w:rsidR="00E64514" w:rsidRPr="00E96194" w:rsidRDefault="00E64514" w:rsidP="003F7E99">
            <w:pPr>
              <w:rPr>
                <w:color w:val="000000" w:themeColor="text1"/>
              </w:rPr>
            </w:pPr>
            <w:r w:rsidRPr="00E96194">
              <w:rPr>
                <w:color w:val="000000" w:themeColor="text1"/>
              </w:rPr>
              <w:t xml:space="preserve">Tätigkeiten in der </w:t>
            </w:r>
            <w:r w:rsidR="00F54236">
              <w:rPr>
                <w:color w:val="000000" w:themeColor="text1"/>
              </w:rPr>
              <w:t>Applikations-Entwicklung</w:t>
            </w:r>
            <w:r w:rsidRPr="00E96194">
              <w:rPr>
                <w:color w:val="000000" w:themeColor="text1"/>
              </w:rPr>
              <w:t>:</w:t>
            </w:r>
          </w:p>
          <w:p w14:paraId="568087D7" w14:textId="34C8C412" w:rsidR="00E64514" w:rsidRDefault="00E64514" w:rsidP="003F7E99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 w:rsidRPr="00714A69">
              <w:rPr>
                <w:color w:val="000000" w:themeColor="text1"/>
              </w:rPr>
              <w:t>Frontend zur Darstellung</w:t>
            </w:r>
            <w:r>
              <w:rPr>
                <w:color w:val="000000" w:themeColor="text1"/>
              </w:rPr>
              <w:t xml:space="preserve"> projektrelevanter Daten</w:t>
            </w:r>
            <w:r w:rsidR="00F54236">
              <w:rPr>
                <w:color w:val="000000" w:themeColor="text1"/>
              </w:rPr>
              <w:t xml:space="preserve"> </w:t>
            </w:r>
          </w:p>
          <w:p w14:paraId="0E54FE45" w14:textId="22A5F485" w:rsidR="00F54236" w:rsidRPr="00F54236" w:rsidRDefault="00F54236" w:rsidP="00F54236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Backend zur Speicherung und Abholung der Daten</w:t>
            </w:r>
          </w:p>
          <w:p w14:paraId="1BE834C6" w14:textId="3ED9C3D1" w:rsidR="00E64514" w:rsidRDefault="00E64514" w:rsidP="003F7E99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Zugriffskontrolle und Authentifizierung verschiedene</w:t>
            </w:r>
            <w:r w:rsidR="003C6BDE">
              <w:rPr>
                <w:color w:val="000000" w:themeColor="text1"/>
              </w:rPr>
              <w:t>r</w:t>
            </w:r>
            <w:r>
              <w:rPr>
                <w:color w:val="000000" w:themeColor="text1"/>
              </w:rPr>
              <w:t xml:space="preserve"> </w:t>
            </w:r>
            <w:r w:rsidR="003C6BDE">
              <w:rPr>
                <w:color w:val="000000" w:themeColor="text1"/>
              </w:rPr>
              <w:t>Benutzer</w:t>
            </w:r>
          </w:p>
          <w:p w14:paraId="363D5876" w14:textId="0A3D1786" w:rsidR="00E64514" w:rsidRDefault="00E64514" w:rsidP="003F7E99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Filterung</w:t>
            </w:r>
            <w:r w:rsidR="003C6BDE">
              <w:rPr>
                <w:color w:val="000000" w:themeColor="text1"/>
              </w:rPr>
              <w:t xml:space="preserve">, Sortierung, </w:t>
            </w:r>
            <w:proofErr w:type="spellStart"/>
            <w:r w:rsidR="003C6BDE">
              <w:rPr>
                <w:color w:val="000000" w:themeColor="text1"/>
              </w:rPr>
              <w:t>Grids</w:t>
            </w:r>
            <w:proofErr w:type="spellEnd"/>
          </w:p>
          <w:p w14:paraId="09538EF4" w14:textId="208CE209" w:rsidR="00F54236" w:rsidRPr="003C6BDE" w:rsidRDefault="00E64514" w:rsidP="003C6BDE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Projektberichte</w:t>
            </w:r>
            <w:r w:rsidR="003C6BDE">
              <w:rPr>
                <w:color w:val="000000" w:themeColor="text1"/>
              </w:rPr>
              <w:t xml:space="preserve">, </w:t>
            </w:r>
            <w:r w:rsidR="00F54236" w:rsidRPr="003C6BDE">
              <w:rPr>
                <w:color w:val="000000" w:themeColor="text1"/>
              </w:rPr>
              <w:t>Personalkostenerfassung</w:t>
            </w:r>
          </w:p>
          <w:p w14:paraId="6832764F" w14:textId="78EDE87C" w:rsidR="00F54236" w:rsidRDefault="00F54236" w:rsidP="003F7E99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An- und Abwesenheitsbuchungen, Stundenbuchung auf Projekte</w:t>
            </w:r>
          </w:p>
          <w:p w14:paraId="59FCE5DD" w14:textId="33D515AF" w:rsidR="00F54236" w:rsidRDefault="00F54236" w:rsidP="003F7E99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Projektkalkulation und Bewertung</w:t>
            </w:r>
          </w:p>
          <w:p w14:paraId="10ADADD3" w14:textId="31801459" w:rsidR="00F54236" w:rsidRDefault="00F54236" w:rsidP="003F7E99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Meilensteine, Jour-Fixe, Gantt</w:t>
            </w:r>
          </w:p>
          <w:p w14:paraId="3631DCFE" w14:textId="28A28D95" w:rsidR="00F54236" w:rsidRPr="00E96194" w:rsidRDefault="00F54236" w:rsidP="00F54236">
            <w:pPr>
              <w:rPr>
                <w:color w:val="000000" w:themeColor="text1"/>
              </w:rPr>
            </w:pPr>
            <w:r w:rsidRPr="00E96194">
              <w:rPr>
                <w:color w:val="000000" w:themeColor="text1"/>
              </w:rPr>
              <w:t xml:space="preserve">Tätigkeiten in der </w:t>
            </w:r>
            <w:r>
              <w:rPr>
                <w:color w:val="000000" w:themeColor="text1"/>
              </w:rPr>
              <w:t>Cloud-</w:t>
            </w:r>
            <w:proofErr w:type="spellStart"/>
            <w:r>
              <w:rPr>
                <w:color w:val="000000" w:themeColor="text1"/>
              </w:rPr>
              <w:t>Deploy</w:t>
            </w:r>
            <w:proofErr w:type="spellEnd"/>
            <w:r>
              <w:rPr>
                <w:color w:val="000000" w:themeColor="text1"/>
              </w:rPr>
              <w:t>-Entwicklung</w:t>
            </w:r>
            <w:r w:rsidRPr="00E96194">
              <w:rPr>
                <w:color w:val="000000" w:themeColor="text1"/>
              </w:rPr>
              <w:t>:</w:t>
            </w:r>
          </w:p>
          <w:p w14:paraId="31F7BFC9" w14:textId="55A1DABB" w:rsidR="00F54236" w:rsidRDefault="00F54236" w:rsidP="00F54236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 w:rsidRPr="00714A69">
              <w:rPr>
                <w:color w:val="000000" w:themeColor="text1"/>
              </w:rPr>
              <w:t>Entwicklung eines Frontend zur Darstellung</w:t>
            </w:r>
            <w:r>
              <w:rPr>
                <w:color w:val="000000" w:themeColor="text1"/>
              </w:rPr>
              <w:t xml:space="preserve"> von Instanzen, Kunden, Management-Benutzern, Steuerbüros, Servern</w:t>
            </w:r>
          </w:p>
          <w:p w14:paraId="08854EC0" w14:textId="3D798D56" w:rsidR="00F54236" w:rsidRDefault="00F54236" w:rsidP="00F54236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Entwicklung eines </w:t>
            </w:r>
            <w:proofErr w:type="spellStart"/>
            <w:r>
              <w:rPr>
                <w:color w:val="000000" w:themeColor="text1"/>
              </w:rPr>
              <w:t>Backends</w:t>
            </w:r>
            <w:proofErr w:type="spellEnd"/>
            <w:r>
              <w:rPr>
                <w:color w:val="000000" w:themeColor="text1"/>
              </w:rPr>
              <w:t xml:space="preserve"> automatischen Erstellung von Instanzen, Management von Benutzern und Servern</w:t>
            </w:r>
          </w:p>
          <w:p w14:paraId="7B2FF6FA" w14:textId="43057D5E" w:rsidR="00F54236" w:rsidRPr="00F54236" w:rsidRDefault="00F54236" w:rsidP="00F54236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  <w:lang w:val="en-US"/>
              </w:rPr>
            </w:pPr>
            <w:proofErr w:type="spellStart"/>
            <w:r w:rsidRPr="00F54236">
              <w:rPr>
                <w:color w:val="000000" w:themeColor="text1"/>
                <w:lang w:val="en-US"/>
              </w:rPr>
              <w:t>Benutzerrollen</w:t>
            </w:r>
            <w:proofErr w:type="spellEnd"/>
            <w:r w:rsidRPr="00F54236">
              <w:rPr>
                <w:color w:val="000000" w:themeColor="text1"/>
                <w:lang w:val="en-US"/>
              </w:rPr>
              <w:t xml:space="preserve"> Admin, Deploy, Developer, M</w:t>
            </w:r>
            <w:r>
              <w:rPr>
                <w:color w:val="000000" w:themeColor="text1"/>
                <w:lang w:val="en-US"/>
              </w:rPr>
              <w:t>anager</w:t>
            </w:r>
          </w:p>
          <w:p w14:paraId="412B744B" w14:textId="2E80216F" w:rsidR="00F54236" w:rsidRDefault="00F54236" w:rsidP="00F54236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Automatischer </w:t>
            </w:r>
            <w:proofErr w:type="spellStart"/>
            <w:r>
              <w:rPr>
                <w:color w:val="000000" w:themeColor="text1"/>
              </w:rPr>
              <w:t>Deploy</w:t>
            </w:r>
            <w:proofErr w:type="spellEnd"/>
            <w:r>
              <w:rPr>
                <w:color w:val="000000" w:themeColor="text1"/>
              </w:rPr>
              <w:t xml:space="preserve"> durch Docker Container</w:t>
            </w:r>
            <w:r w:rsidR="003F7E99">
              <w:rPr>
                <w:color w:val="000000" w:themeColor="text1"/>
              </w:rPr>
              <w:t xml:space="preserve">, Update im </w:t>
            </w:r>
            <w:proofErr w:type="spellStart"/>
            <w:r w:rsidR="003F7E99">
              <w:rPr>
                <w:color w:val="000000" w:themeColor="text1"/>
              </w:rPr>
              <w:t>Jailroot</w:t>
            </w:r>
            <w:proofErr w:type="spellEnd"/>
          </w:p>
          <w:p w14:paraId="048F7353" w14:textId="759A2DD9" w:rsidR="003F7E99" w:rsidRDefault="003F7E99" w:rsidP="00F54236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Lizenzverwaltung</w:t>
            </w:r>
          </w:p>
          <w:p w14:paraId="36DDE275" w14:textId="5A4A815C" w:rsidR="003F7E99" w:rsidRDefault="003F7E99" w:rsidP="003F7E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Seit Q2-2020 arbeiten an dem Produkt zusätzlich fünf Entwickler in Front- und Backend. Zwei weitere externe Entwickler erstellen eine Produktwebseite.</w:t>
            </w:r>
          </w:p>
          <w:p w14:paraId="48FB33E8" w14:textId="17DCE72C" w:rsidR="003F7E99" w:rsidRPr="003F7E99" w:rsidRDefault="003F7E99" w:rsidP="003F7E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Eine aktuelle Demo ist verfügbar über: </w:t>
            </w:r>
            <w:hyperlink r:id="rId10" w:history="1">
              <w:r w:rsidRPr="00F56A10">
                <w:rPr>
                  <w:rStyle w:val="Hyperlink"/>
                </w:rPr>
                <w:t>https://demo.promonco.com/</w:t>
              </w:r>
            </w:hyperlink>
            <w:r>
              <w:rPr>
                <w:color w:val="000000" w:themeColor="text1"/>
              </w:rPr>
              <w:t xml:space="preserve"> </w:t>
            </w:r>
          </w:p>
          <w:p w14:paraId="4F84D59C" w14:textId="200CD64F" w:rsidR="00E64514" w:rsidRPr="00EE29EC" w:rsidRDefault="00D5005F" w:rsidP="00EE29EC">
            <w:pPr>
              <w:rPr>
                <w:color w:val="000000" w:themeColor="text1"/>
                <w:lang w:val="en-US"/>
              </w:rPr>
            </w:pPr>
            <w:r w:rsidRPr="00D5005F">
              <w:rPr>
                <w:color w:val="000000" w:themeColor="text1"/>
                <w:lang w:val="en-US"/>
              </w:rPr>
              <w:t xml:space="preserve">Typescript, Angular, Java, Spring Boot, JUnit, </w:t>
            </w:r>
            <w:r w:rsidR="00EE29EC">
              <w:rPr>
                <w:color w:val="000000" w:themeColor="text1"/>
                <w:lang w:val="en-US"/>
              </w:rPr>
              <w:t xml:space="preserve">Python, </w:t>
            </w:r>
            <w:r w:rsidRPr="00D5005F">
              <w:rPr>
                <w:color w:val="000000" w:themeColor="text1"/>
                <w:lang w:val="en-US"/>
              </w:rPr>
              <w:t>JPA, MySQL, Docker,</w:t>
            </w:r>
            <w:r w:rsidR="00EE29EC">
              <w:rPr>
                <w:color w:val="000000" w:themeColor="text1"/>
                <w:lang w:val="en-US"/>
              </w:rPr>
              <w:t xml:space="preserve"> REST, Liquibase, Swagger, ag-Grid</w:t>
            </w:r>
          </w:p>
        </w:tc>
      </w:tr>
    </w:tbl>
    <w:p w14:paraId="13D2EA5C" w14:textId="231D47FE" w:rsidR="002A6ABB" w:rsidRPr="00FD0E7C" w:rsidRDefault="003778E0">
      <w:pPr>
        <w:rPr>
          <w:color w:val="79CBCA"/>
          <w:lang w:val="en-US"/>
        </w:rPr>
      </w:pPr>
      <w:r w:rsidRPr="00FD0E7C">
        <w:rPr>
          <w:color w:val="79CBCA"/>
          <w:lang w:val="en-US"/>
        </w:rPr>
        <w:br/>
      </w:r>
    </w:p>
    <w:tbl>
      <w:tblPr>
        <w:tblW w:w="8901" w:type="dxa"/>
        <w:tblInd w:w="3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02"/>
        <w:gridCol w:w="6299"/>
      </w:tblGrid>
      <w:tr w:rsidR="00FD0E7C" w:rsidRPr="00FD0E7C" w14:paraId="6AEE21F0" w14:textId="77777777" w:rsidTr="003F7E99">
        <w:trPr>
          <w:cantSplit/>
          <w:trHeight w:val="2777"/>
        </w:trPr>
        <w:tc>
          <w:tcPr>
            <w:tcW w:w="2602" w:type="dxa"/>
            <w:tcBorders>
              <w:bottom w:val="single" w:sz="4" w:space="0" w:color="C0C0C0"/>
            </w:tcBorders>
          </w:tcPr>
          <w:p w14:paraId="7AF7A82E" w14:textId="77777777" w:rsidR="00FD0E7C" w:rsidRPr="006E198E" w:rsidRDefault="00FD0E7C" w:rsidP="00FD0E7C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Zeitraum:</w:t>
            </w:r>
          </w:p>
          <w:p w14:paraId="76C2E0DC" w14:textId="04F132F9" w:rsidR="004E5E44" w:rsidRDefault="004E5E44" w:rsidP="00FD0E7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Auslastung</w:t>
            </w:r>
          </w:p>
          <w:p w14:paraId="09FBEABE" w14:textId="2EDD318E" w:rsidR="00FD0E7C" w:rsidRPr="006E198E" w:rsidRDefault="00FD0E7C" w:rsidP="00FD0E7C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Branche/Firma/Land:</w:t>
            </w:r>
          </w:p>
          <w:p w14:paraId="20694295" w14:textId="77777777" w:rsidR="00FD0E7C" w:rsidRPr="006E198E" w:rsidRDefault="00FD0E7C" w:rsidP="00FD0E7C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Projekttitel:</w:t>
            </w:r>
          </w:p>
          <w:p w14:paraId="012C1384" w14:textId="77777777" w:rsidR="00FD0E7C" w:rsidRPr="006E198E" w:rsidRDefault="00FD0E7C" w:rsidP="00FD0E7C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Rolle im Projekt:</w:t>
            </w:r>
          </w:p>
          <w:p w14:paraId="12F56A13" w14:textId="77777777" w:rsidR="00FD0E7C" w:rsidRPr="006E198E" w:rsidRDefault="00FD0E7C" w:rsidP="00FD0E7C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Beschreibung:</w:t>
            </w:r>
          </w:p>
          <w:p w14:paraId="6BF31A71" w14:textId="77777777" w:rsidR="00FD0E7C" w:rsidRPr="006E198E" w:rsidRDefault="00FD0E7C" w:rsidP="00FD0E7C">
            <w:pPr>
              <w:spacing w:line="480" w:lineRule="auto"/>
              <w:rPr>
                <w:b/>
                <w:bCs/>
                <w:color w:val="000000" w:themeColor="text1"/>
              </w:rPr>
            </w:pPr>
          </w:p>
          <w:p w14:paraId="4BA57716" w14:textId="684A4797" w:rsidR="00FD0E7C" w:rsidRPr="006E198E" w:rsidRDefault="00FD0E7C" w:rsidP="004E5E44">
            <w:pPr>
              <w:spacing w:before="320" w:line="360" w:lineRule="auto"/>
              <w:rPr>
                <w:b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Tools:</w:t>
            </w:r>
          </w:p>
        </w:tc>
        <w:tc>
          <w:tcPr>
            <w:tcW w:w="6299" w:type="dxa"/>
            <w:tcBorders>
              <w:bottom w:val="single" w:sz="4" w:space="0" w:color="C0C0C0"/>
            </w:tcBorders>
          </w:tcPr>
          <w:p w14:paraId="6D568A29" w14:textId="6309BE07" w:rsidR="00FD0E7C" w:rsidRPr="006E198E" w:rsidRDefault="00322DFE" w:rsidP="00FD0E7C">
            <w:pPr>
              <w:pStyle w:val="absatzerstezeile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11/</w:t>
            </w:r>
            <w:r w:rsidR="00FD0E7C" w:rsidRPr="006E198E">
              <w:rPr>
                <w:color w:val="000000" w:themeColor="text1"/>
              </w:rPr>
              <w:t>201</w:t>
            </w:r>
            <w:r w:rsidR="00FD0E7C">
              <w:rPr>
                <w:color w:val="000000" w:themeColor="text1"/>
              </w:rPr>
              <w:t>8</w:t>
            </w:r>
            <w:r w:rsidR="00FD0E7C" w:rsidRPr="006E198E">
              <w:rPr>
                <w:color w:val="000000" w:themeColor="text1"/>
              </w:rPr>
              <w:t xml:space="preserve"> –</w:t>
            </w:r>
            <w:r w:rsidR="00326850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03/</w:t>
            </w:r>
            <w:r w:rsidR="003F7E99">
              <w:rPr>
                <w:color w:val="000000" w:themeColor="text1"/>
              </w:rPr>
              <w:t>20</w:t>
            </w:r>
            <w:r>
              <w:rPr>
                <w:color w:val="000000" w:themeColor="text1"/>
              </w:rPr>
              <w:t>20</w:t>
            </w:r>
            <w:r w:rsidR="00FD0E7C" w:rsidRPr="006E198E">
              <w:rPr>
                <w:color w:val="000000" w:themeColor="text1"/>
              </w:rPr>
              <w:t xml:space="preserve"> </w:t>
            </w:r>
          </w:p>
          <w:p w14:paraId="2899ACB3" w14:textId="720C3CB5" w:rsidR="004E5E44" w:rsidRDefault="004E5E44" w:rsidP="00FD0E7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100%</w:t>
            </w:r>
          </w:p>
          <w:p w14:paraId="2BFF3B42" w14:textId="343D23F8" w:rsidR="00FD0E7C" w:rsidRPr="006E198E" w:rsidRDefault="00FD0E7C" w:rsidP="00FD0E7C">
            <w:p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Embedded Software / PLC2 GmbH</w:t>
            </w:r>
            <w:r>
              <w:rPr>
                <w:color w:val="000000" w:themeColor="text1"/>
              </w:rPr>
              <w:t xml:space="preserve"> / Daimler AG</w:t>
            </w:r>
            <w:r w:rsidRPr="006E198E">
              <w:rPr>
                <w:color w:val="000000" w:themeColor="text1"/>
              </w:rPr>
              <w:t xml:space="preserve"> / Deutschland</w:t>
            </w:r>
          </w:p>
          <w:p w14:paraId="79913042" w14:textId="77777777" w:rsidR="00FD0E7C" w:rsidRPr="006E198E" w:rsidRDefault="00FD0E7C" w:rsidP="00FD0E7C">
            <w:pPr>
              <w:pStyle w:val="absatzerstezeile"/>
              <w:rPr>
                <w:color w:val="000000" w:themeColor="text1"/>
              </w:rPr>
            </w:pPr>
            <w:proofErr w:type="spellStart"/>
            <w:r w:rsidRPr="006E198E">
              <w:rPr>
                <w:color w:val="000000" w:themeColor="text1"/>
              </w:rPr>
              <w:t>GigE</w:t>
            </w:r>
            <w:proofErr w:type="spellEnd"/>
            <w:r w:rsidRPr="006E198E">
              <w:rPr>
                <w:color w:val="000000" w:themeColor="text1"/>
              </w:rPr>
              <w:t>-Vision Linux Treiberentwicklung</w:t>
            </w:r>
          </w:p>
          <w:p w14:paraId="51F559A6" w14:textId="77777777" w:rsidR="00FD0E7C" w:rsidRPr="006E198E" w:rsidRDefault="00FD0E7C" w:rsidP="00FD0E7C">
            <w:pPr>
              <w:rPr>
                <w:bCs/>
                <w:color w:val="000000" w:themeColor="text1"/>
              </w:rPr>
            </w:pPr>
            <w:r w:rsidRPr="006E198E">
              <w:rPr>
                <w:color w:val="000000" w:themeColor="text1"/>
              </w:rPr>
              <w:t>Softwareentwicklung &amp; Projektleitung</w:t>
            </w:r>
          </w:p>
          <w:p w14:paraId="4C7D10F1" w14:textId="2EA53DCD" w:rsidR="00FD0E7C" w:rsidRPr="006E198E" w:rsidRDefault="00FD0E7C" w:rsidP="00FD0E7C">
            <w:pPr>
              <w:pStyle w:val="absatzerstezeile"/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 xml:space="preserve">Erstellung eines Linux Treibers </w:t>
            </w:r>
            <w:r w:rsidR="00E64514">
              <w:rPr>
                <w:color w:val="000000" w:themeColor="text1"/>
              </w:rPr>
              <w:t>auf einer</w:t>
            </w:r>
            <w:r w:rsidR="00E64514" w:rsidRPr="006E198E">
              <w:rPr>
                <w:color w:val="000000" w:themeColor="text1"/>
              </w:rPr>
              <w:t xml:space="preserve"> Messtechnik </w:t>
            </w:r>
            <w:r w:rsidRPr="006E198E">
              <w:rPr>
                <w:color w:val="000000" w:themeColor="text1"/>
              </w:rPr>
              <w:t>zu</w:t>
            </w:r>
            <w:r w:rsidR="008D27C4">
              <w:rPr>
                <w:color w:val="000000" w:themeColor="text1"/>
              </w:rPr>
              <w:t xml:space="preserve">r Verarbeitung </w:t>
            </w:r>
            <w:r w:rsidRPr="006E198E">
              <w:rPr>
                <w:color w:val="000000" w:themeColor="text1"/>
              </w:rPr>
              <w:t>von Videodaten</w:t>
            </w:r>
            <w:r w:rsidR="00E64514">
              <w:rPr>
                <w:color w:val="000000" w:themeColor="text1"/>
              </w:rPr>
              <w:t xml:space="preserve"> im </w:t>
            </w:r>
            <w:proofErr w:type="spellStart"/>
            <w:r w:rsidR="00E64514">
              <w:rPr>
                <w:color w:val="000000" w:themeColor="text1"/>
              </w:rPr>
              <w:t>GigE</w:t>
            </w:r>
            <w:proofErr w:type="spellEnd"/>
            <w:r w:rsidR="00E64514">
              <w:rPr>
                <w:color w:val="000000" w:themeColor="text1"/>
              </w:rPr>
              <w:t>-Vision-Format generiert durch</w:t>
            </w:r>
            <w:r w:rsidR="00E64514" w:rsidRPr="006E198E">
              <w:rPr>
                <w:color w:val="000000" w:themeColor="text1"/>
              </w:rPr>
              <w:t xml:space="preserve"> </w:t>
            </w:r>
            <w:r w:rsidR="00E64514">
              <w:rPr>
                <w:color w:val="000000" w:themeColor="text1"/>
              </w:rPr>
              <w:t xml:space="preserve">einen </w:t>
            </w:r>
            <w:proofErr w:type="spellStart"/>
            <w:r w:rsidR="00E64514" w:rsidRPr="006E198E">
              <w:rPr>
                <w:color w:val="000000" w:themeColor="text1"/>
              </w:rPr>
              <w:t>Grabber</w:t>
            </w:r>
            <w:proofErr w:type="spellEnd"/>
            <w:r w:rsidR="00E64514" w:rsidRPr="006E198E">
              <w:rPr>
                <w:color w:val="000000" w:themeColor="text1"/>
              </w:rPr>
              <w:t xml:space="preserve"> </w:t>
            </w:r>
            <w:r w:rsidR="00E64514">
              <w:rPr>
                <w:color w:val="000000" w:themeColor="text1"/>
              </w:rPr>
              <w:t>mit FPGA</w:t>
            </w:r>
            <w:r w:rsidRPr="006E198E">
              <w:rPr>
                <w:color w:val="000000" w:themeColor="text1"/>
              </w:rPr>
              <w:t xml:space="preserve"> </w:t>
            </w:r>
            <w:r w:rsidR="00E64514">
              <w:rPr>
                <w:color w:val="000000" w:themeColor="text1"/>
              </w:rPr>
              <w:t>Chip und Transport über 4x 10Gbit/s Interfaces</w:t>
            </w:r>
            <w:r w:rsidRPr="006E198E">
              <w:rPr>
                <w:color w:val="000000" w:themeColor="text1"/>
              </w:rPr>
              <w:t>.</w:t>
            </w:r>
            <w:r>
              <w:rPr>
                <w:color w:val="000000" w:themeColor="text1"/>
              </w:rPr>
              <w:t xml:space="preserve"> </w:t>
            </w:r>
          </w:p>
          <w:p w14:paraId="74FFCD02" w14:textId="69AF9285" w:rsidR="00FD0E7C" w:rsidRPr="006E198E" w:rsidRDefault="00FD0E7C" w:rsidP="00FD0E7C">
            <w:pPr>
              <w:pStyle w:val="absatzerstezeile"/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 xml:space="preserve">Weitere Informationen </w:t>
            </w:r>
            <w:r w:rsidR="00A66E79">
              <w:rPr>
                <w:color w:val="000000" w:themeColor="text1"/>
              </w:rPr>
              <w:t>aus vertraglichen Gründen nicht möglich</w:t>
            </w:r>
          </w:p>
          <w:p w14:paraId="399D846D" w14:textId="6DA28E2F" w:rsidR="00FD0E7C" w:rsidRPr="00FD0E7C" w:rsidRDefault="00FD0E7C" w:rsidP="00FD0E7C">
            <w:pPr>
              <w:rPr>
                <w:b/>
                <w:bCs/>
                <w:color w:val="000000" w:themeColor="text1"/>
              </w:rPr>
            </w:pPr>
            <w:proofErr w:type="spellStart"/>
            <w:r w:rsidRPr="006E198E">
              <w:rPr>
                <w:color w:val="000000" w:themeColor="text1"/>
              </w:rPr>
              <w:t>GigE</w:t>
            </w:r>
            <w:proofErr w:type="spellEnd"/>
            <w:r w:rsidRPr="006E198E">
              <w:rPr>
                <w:color w:val="000000" w:themeColor="text1"/>
              </w:rPr>
              <w:t>-Vision, C, Linux-Kernel</w:t>
            </w:r>
          </w:p>
        </w:tc>
      </w:tr>
    </w:tbl>
    <w:p w14:paraId="60BC60CB" w14:textId="35DA41D6" w:rsidR="00FD0E7C" w:rsidRPr="00FD0E7C" w:rsidRDefault="00FD0E7C">
      <w:pPr>
        <w:rPr>
          <w:color w:val="79CBCA"/>
        </w:rPr>
      </w:pPr>
    </w:p>
    <w:p w14:paraId="111C6C69" w14:textId="77777777" w:rsidR="00FD0E7C" w:rsidRPr="00FD0E7C" w:rsidRDefault="00FD0E7C">
      <w:pPr>
        <w:rPr>
          <w:color w:val="79CBCA"/>
        </w:rPr>
      </w:pPr>
    </w:p>
    <w:tbl>
      <w:tblPr>
        <w:tblW w:w="8863" w:type="dxa"/>
        <w:tblInd w:w="3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91"/>
        <w:gridCol w:w="6272"/>
      </w:tblGrid>
      <w:tr w:rsidR="00302F1D" w:rsidRPr="00D642B6" w14:paraId="6E1FF6B8" w14:textId="77777777" w:rsidTr="00554CD0">
        <w:trPr>
          <w:cantSplit/>
          <w:trHeight w:val="5902"/>
        </w:trPr>
        <w:tc>
          <w:tcPr>
            <w:tcW w:w="2591" w:type="dxa"/>
            <w:tcBorders>
              <w:bottom w:val="single" w:sz="4" w:space="0" w:color="C0C0C0"/>
            </w:tcBorders>
          </w:tcPr>
          <w:p w14:paraId="69406E20" w14:textId="77777777" w:rsidR="00302F1D" w:rsidRPr="006E198E" w:rsidRDefault="00302F1D" w:rsidP="003F7E99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lastRenderedPageBreak/>
              <w:t>Zeitraum:</w:t>
            </w:r>
          </w:p>
          <w:p w14:paraId="4536186D" w14:textId="5C56C5BC" w:rsidR="004E5E44" w:rsidRDefault="004E5E44" w:rsidP="003F7E99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Auslastung:</w:t>
            </w:r>
          </w:p>
          <w:p w14:paraId="67CDA19B" w14:textId="5A81EB8B" w:rsidR="00302F1D" w:rsidRPr="006E198E" w:rsidRDefault="00302F1D" w:rsidP="003F7E99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Branche/Firma/Land:</w:t>
            </w:r>
          </w:p>
          <w:p w14:paraId="56BDAB4C" w14:textId="77777777" w:rsidR="00302F1D" w:rsidRPr="006E198E" w:rsidRDefault="00302F1D" w:rsidP="003F7E99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Projekttitel:</w:t>
            </w:r>
          </w:p>
          <w:p w14:paraId="45616357" w14:textId="77777777" w:rsidR="00302F1D" w:rsidRPr="006E198E" w:rsidRDefault="00302F1D" w:rsidP="003F7E99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Rolle im Projekt:</w:t>
            </w:r>
          </w:p>
          <w:p w14:paraId="442CED8D" w14:textId="77777777" w:rsidR="00302F1D" w:rsidRPr="006E198E" w:rsidRDefault="00302F1D" w:rsidP="003F7E99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Beschreibung:</w:t>
            </w:r>
          </w:p>
          <w:p w14:paraId="0AA2181D" w14:textId="77777777" w:rsidR="00302F1D" w:rsidRPr="006E198E" w:rsidRDefault="00302F1D" w:rsidP="003F7E99">
            <w:pPr>
              <w:rPr>
                <w:color w:val="000000" w:themeColor="text1"/>
              </w:rPr>
            </w:pPr>
          </w:p>
          <w:p w14:paraId="0783B481" w14:textId="77777777" w:rsidR="00302F1D" w:rsidRPr="006E198E" w:rsidRDefault="00302F1D" w:rsidP="003F7E99">
            <w:pPr>
              <w:rPr>
                <w:b/>
                <w:color w:val="000000" w:themeColor="text1"/>
              </w:rPr>
            </w:pPr>
          </w:p>
          <w:p w14:paraId="62B07388" w14:textId="77777777" w:rsidR="00302F1D" w:rsidRPr="006E198E" w:rsidRDefault="00302F1D" w:rsidP="003F7E99">
            <w:pPr>
              <w:rPr>
                <w:b/>
                <w:color w:val="000000" w:themeColor="text1"/>
              </w:rPr>
            </w:pPr>
          </w:p>
          <w:p w14:paraId="264D0ADD" w14:textId="77777777" w:rsidR="00302F1D" w:rsidRPr="006E198E" w:rsidRDefault="00302F1D" w:rsidP="003F7E99">
            <w:pPr>
              <w:rPr>
                <w:b/>
                <w:color w:val="000000" w:themeColor="text1"/>
              </w:rPr>
            </w:pPr>
          </w:p>
          <w:p w14:paraId="74A68DAF" w14:textId="77777777" w:rsidR="00302F1D" w:rsidRPr="006E198E" w:rsidRDefault="00302F1D" w:rsidP="003F7E99">
            <w:pPr>
              <w:rPr>
                <w:b/>
                <w:color w:val="000000" w:themeColor="text1"/>
              </w:rPr>
            </w:pPr>
          </w:p>
          <w:p w14:paraId="349664C4" w14:textId="77777777" w:rsidR="00302F1D" w:rsidRPr="006E198E" w:rsidRDefault="00302F1D" w:rsidP="003F7E99">
            <w:pPr>
              <w:rPr>
                <w:b/>
                <w:color w:val="000000" w:themeColor="text1"/>
              </w:rPr>
            </w:pPr>
          </w:p>
          <w:p w14:paraId="08A48627" w14:textId="77777777" w:rsidR="00302F1D" w:rsidRPr="006E198E" w:rsidRDefault="00302F1D" w:rsidP="003F7E99">
            <w:pPr>
              <w:rPr>
                <w:b/>
                <w:color w:val="000000" w:themeColor="text1"/>
              </w:rPr>
            </w:pPr>
          </w:p>
          <w:p w14:paraId="2ABB3C91" w14:textId="77777777" w:rsidR="00302F1D" w:rsidRPr="006E198E" w:rsidRDefault="00302F1D" w:rsidP="003F7E99">
            <w:pPr>
              <w:rPr>
                <w:b/>
                <w:color w:val="000000" w:themeColor="text1"/>
              </w:rPr>
            </w:pPr>
          </w:p>
          <w:p w14:paraId="6C0F5B91" w14:textId="77777777" w:rsidR="00302F1D" w:rsidRPr="006E198E" w:rsidRDefault="00302F1D" w:rsidP="003F7E99">
            <w:pPr>
              <w:rPr>
                <w:b/>
                <w:color w:val="000000" w:themeColor="text1"/>
              </w:rPr>
            </w:pPr>
          </w:p>
          <w:p w14:paraId="2438C22A" w14:textId="77777777" w:rsidR="00302F1D" w:rsidRPr="006E198E" w:rsidRDefault="00302F1D" w:rsidP="003F7E99">
            <w:pPr>
              <w:rPr>
                <w:b/>
                <w:color w:val="000000" w:themeColor="text1"/>
              </w:rPr>
            </w:pPr>
          </w:p>
          <w:p w14:paraId="3A763516" w14:textId="77777777" w:rsidR="00302F1D" w:rsidRPr="006E198E" w:rsidRDefault="00302F1D" w:rsidP="003F7E99">
            <w:pPr>
              <w:rPr>
                <w:b/>
                <w:color w:val="000000" w:themeColor="text1"/>
              </w:rPr>
            </w:pPr>
          </w:p>
          <w:p w14:paraId="093FD02C" w14:textId="77777777" w:rsidR="00302F1D" w:rsidRPr="006E198E" w:rsidRDefault="00302F1D" w:rsidP="003F7E99">
            <w:pPr>
              <w:rPr>
                <w:b/>
                <w:color w:val="000000" w:themeColor="text1"/>
              </w:rPr>
            </w:pPr>
          </w:p>
          <w:p w14:paraId="307D7BBB" w14:textId="63DF5153" w:rsidR="00302F1D" w:rsidRPr="006E198E" w:rsidRDefault="00302F1D" w:rsidP="004E5E44">
            <w:pPr>
              <w:spacing w:before="40" w:line="360" w:lineRule="auto"/>
              <w:rPr>
                <w:b/>
                <w:color w:val="000000" w:themeColor="text1"/>
              </w:rPr>
            </w:pPr>
            <w:r w:rsidRPr="006E198E">
              <w:rPr>
                <w:b/>
                <w:color w:val="000000" w:themeColor="text1"/>
              </w:rPr>
              <w:t>Tools:</w:t>
            </w:r>
          </w:p>
        </w:tc>
        <w:tc>
          <w:tcPr>
            <w:tcW w:w="6272" w:type="dxa"/>
            <w:tcBorders>
              <w:bottom w:val="single" w:sz="4" w:space="0" w:color="C0C0C0"/>
            </w:tcBorders>
          </w:tcPr>
          <w:p w14:paraId="590090CB" w14:textId="0A2C811A" w:rsidR="00302F1D" w:rsidRPr="006E198E" w:rsidRDefault="00322DFE" w:rsidP="003F7E99">
            <w:pPr>
              <w:pStyle w:val="absatzerstezeile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01/</w:t>
            </w:r>
            <w:r w:rsidR="00302F1D" w:rsidRPr="006E198E">
              <w:rPr>
                <w:color w:val="000000" w:themeColor="text1"/>
                <w:lang w:val="en-US"/>
              </w:rPr>
              <w:t>2018</w:t>
            </w:r>
            <w:r>
              <w:rPr>
                <w:color w:val="000000" w:themeColor="text1"/>
                <w:lang w:val="en-US"/>
              </w:rPr>
              <w:t xml:space="preserve"> </w:t>
            </w:r>
            <w:r w:rsidRPr="00322DFE">
              <w:rPr>
                <w:color w:val="000000" w:themeColor="text1"/>
                <w:lang w:val="en-US"/>
              </w:rPr>
              <w:t>– 10/2018</w:t>
            </w:r>
          </w:p>
          <w:p w14:paraId="1CF2CE6C" w14:textId="68A61F86" w:rsidR="004E5E44" w:rsidRDefault="004E5E44" w:rsidP="003F7E99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100%</w:t>
            </w:r>
          </w:p>
          <w:p w14:paraId="05BFB01D" w14:textId="07ECA7EC" w:rsidR="00302F1D" w:rsidRPr="006E198E" w:rsidRDefault="00302F1D" w:rsidP="003F7E99">
            <w:pPr>
              <w:rPr>
                <w:color w:val="000000" w:themeColor="text1"/>
                <w:lang w:val="en-US"/>
              </w:rPr>
            </w:pPr>
            <w:r w:rsidRPr="006E198E">
              <w:rPr>
                <w:color w:val="000000" w:themeColor="text1"/>
                <w:lang w:val="en-US"/>
              </w:rPr>
              <w:t>IT / 4NEEDS S.A. / Luxembourg</w:t>
            </w:r>
          </w:p>
          <w:p w14:paraId="25D3FF62" w14:textId="3F5D9C2B" w:rsidR="00302F1D" w:rsidRPr="006E198E" w:rsidRDefault="00302F1D" w:rsidP="003F7E99">
            <w:pPr>
              <w:rPr>
                <w:bCs/>
                <w:color w:val="000000" w:themeColor="text1"/>
                <w:lang w:val="en-US"/>
              </w:rPr>
            </w:pPr>
            <w:r w:rsidRPr="006E198E">
              <w:rPr>
                <w:bCs/>
                <w:color w:val="000000" w:themeColor="text1"/>
                <w:lang w:val="en-US"/>
              </w:rPr>
              <w:t>Influencer ICO</w:t>
            </w:r>
          </w:p>
          <w:p w14:paraId="50F92AF1" w14:textId="77777777" w:rsidR="00302F1D" w:rsidRPr="006E198E" w:rsidRDefault="00302F1D" w:rsidP="003F7E99">
            <w:pPr>
              <w:rPr>
                <w:bCs/>
                <w:color w:val="000000" w:themeColor="text1"/>
              </w:rPr>
            </w:pPr>
            <w:r w:rsidRPr="006E198E">
              <w:rPr>
                <w:color w:val="000000" w:themeColor="text1"/>
              </w:rPr>
              <w:t>Softwareentwicklung</w:t>
            </w:r>
          </w:p>
          <w:p w14:paraId="01F13F50" w14:textId="76E4815F" w:rsidR="00302F1D" w:rsidRPr="006E198E" w:rsidRDefault="00302F1D" w:rsidP="003F7E99">
            <w:p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Erstellung einer Applikation zur Durchfüh</w:t>
            </w:r>
            <w:r w:rsidR="006B1E39" w:rsidRPr="006E198E">
              <w:rPr>
                <w:color w:val="000000" w:themeColor="text1"/>
              </w:rPr>
              <w:t xml:space="preserve">rung eines ICOs für eine </w:t>
            </w:r>
            <w:proofErr w:type="spellStart"/>
            <w:r w:rsidR="006B1E39" w:rsidRPr="006E198E">
              <w:rPr>
                <w:color w:val="000000" w:themeColor="text1"/>
              </w:rPr>
              <w:t>Social</w:t>
            </w:r>
            <w:proofErr w:type="spellEnd"/>
            <w:r w:rsidR="006B1E39" w:rsidRPr="006E198E">
              <w:rPr>
                <w:color w:val="000000" w:themeColor="text1"/>
              </w:rPr>
              <w:t>-Media Applik</w:t>
            </w:r>
            <w:r w:rsidRPr="006E198E">
              <w:rPr>
                <w:color w:val="000000" w:themeColor="text1"/>
              </w:rPr>
              <w:t xml:space="preserve">ation zur </w:t>
            </w:r>
            <w:proofErr w:type="spellStart"/>
            <w:r w:rsidRPr="006E198E">
              <w:rPr>
                <w:color w:val="000000" w:themeColor="text1"/>
              </w:rPr>
              <w:t>Monetarisierung</w:t>
            </w:r>
            <w:proofErr w:type="spellEnd"/>
            <w:r w:rsidRPr="006E198E">
              <w:rPr>
                <w:color w:val="000000" w:themeColor="text1"/>
              </w:rPr>
              <w:t xml:space="preserve"> von Inhalten </w:t>
            </w:r>
          </w:p>
          <w:p w14:paraId="1F1698C9" w14:textId="77777777" w:rsidR="00302F1D" w:rsidRPr="006E198E" w:rsidRDefault="00302F1D" w:rsidP="003F7E99">
            <w:p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Tätigkeiten in der Entwicklung:</w:t>
            </w:r>
          </w:p>
          <w:p w14:paraId="40F01DC1" w14:textId="7E5D247D" w:rsidR="00302F1D" w:rsidRPr="006E198E" w:rsidRDefault="00302F1D" w:rsidP="003F7E99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  <w:lang w:val="en-US"/>
              </w:rPr>
            </w:pPr>
            <w:r w:rsidRPr="006E198E">
              <w:rPr>
                <w:color w:val="000000" w:themeColor="text1"/>
                <w:lang w:val="en-US"/>
              </w:rPr>
              <w:t>Stellar Network (Core, Horizon, Bifrost, Federation, IPFS)</w:t>
            </w:r>
          </w:p>
          <w:p w14:paraId="3898B675" w14:textId="279825A9" w:rsidR="00302F1D" w:rsidRPr="006E198E" w:rsidRDefault="00302F1D" w:rsidP="00302F1D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voll-automatische Installation auf Root-Server</w:t>
            </w:r>
          </w:p>
          <w:p w14:paraId="12E986EF" w14:textId="192D1327" w:rsidR="00302F1D" w:rsidRPr="006E198E" w:rsidRDefault="00302F1D" w:rsidP="00302F1D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 xml:space="preserve">Front und </w:t>
            </w:r>
            <w:proofErr w:type="gramStart"/>
            <w:r w:rsidRPr="006E198E">
              <w:rPr>
                <w:color w:val="000000" w:themeColor="text1"/>
              </w:rPr>
              <w:t>Backend</w:t>
            </w:r>
            <w:proofErr w:type="gramEnd"/>
            <w:r w:rsidRPr="006E198E">
              <w:rPr>
                <w:color w:val="000000" w:themeColor="text1"/>
              </w:rPr>
              <w:t xml:space="preserve"> für ICO</w:t>
            </w:r>
          </w:p>
          <w:p w14:paraId="5CEF6ED9" w14:textId="7D8CC721" w:rsidR="00302F1D" w:rsidRPr="006E198E" w:rsidRDefault="00302F1D" w:rsidP="00302F1D">
            <w:pPr>
              <w:pStyle w:val="ListParagraph"/>
              <w:numPr>
                <w:ilvl w:val="1"/>
                <w:numId w:val="41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User Management</w:t>
            </w:r>
          </w:p>
          <w:p w14:paraId="1CC04A4E" w14:textId="4A31A8E5" w:rsidR="00302F1D" w:rsidRPr="006E198E" w:rsidRDefault="00302F1D" w:rsidP="00302F1D">
            <w:pPr>
              <w:pStyle w:val="ListParagraph"/>
              <w:numPr>
                <w:ilvl w:val="1"/>
                <w:numId w:val="41"/>
              </w:numPr>
              <w:rPr>
                <w:color w:val="000000" w:themeColor="text1"/>
              </w:rPr>
            </w:pPr>
            <w:proofErr w:type="spellStart"/>
            <w:r w:rsidRPr="006E198E">
              <w:rPr>
                <w:color w:val="000000" w:themeColor="text1"/>
              </w:rPr>
              <w:t>RESTful</w:t>
            </w:r>
            <w:proofErr w:type="spellEnd"/>
            <w:r w:rsidRPr="006E198E">
              <w:rPr>
                <w:color w:val="000000" w:themeColor="text1"/>
              </w:rPr>
              <w:t xml:space="preserve"> API</w:t>
            </w:r>
          </w:p>
          <w:p w14:paraId="6E2943BD" w14:textId="38DB396F" w:rsidR="00302F1D" w:rsidRPr="006E198E" w:rsidRDefault="00302F1D" w:rsidP="00302F1D">
            <w:pPr>
              <w:pStyle w:val="ListParagraph"/>
              <w:numPr>
                <w:ilvl w:val="1"/>
                <w:numId w:val="41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Logsystem</w:t>
            </w:r>
          </w:p>
          <w:p w14:paraId="4D371AAF" w14:textId="4DC50CC4" w:rsidR="00302F1D" w:rsidRPr="006E198E" w:rsidRDefault="00302F1D" w:rsidP="00302F1D">
            <w:pPr>
              <w:pStyle w:val="ListParagraph"/>
              <w:numPr>
                <w:ilvl w:val="1"/>
                <w:numId w:val="41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System Monitoring</w:t>
            </w:r>
          </w:p>
          <w:p w14:paraId="73406692" w14:textId="44385ECF" w:rsidR="00302F1D" w:rsidRPr="006E198E" w:rsidRDefault="00302F1D" w:rsidP="00302F1D">
            <w:pPr>
              <w:pStyle w:val="ListParagraph"/>
              <w:numPr>
                <w:ilvl w:val="1"/>
                <w:numId w:val="41"/>
              </w:numPr>
              <w:rPr>
                <w:color w:val="000000" w:themeColor="text1"/>
              </w:rPr>
            </w:pPr>
            <w:proofErr w:type="spellStart"/>
            <w:r w:rsidRPr="006E198E">
              <w:rPr>
                <w:color w:val="000000" w:themeColor="text1"/>
              </w:rPr>
              <w:t>Referral</w:t>
            </w:r>
            <w:proofErr w:type="spellEnd"/>
            <w:r w:rsidRPr="006E198E">
              <w:rPr>
                <w:color w:val="000000" w:themeColor="text1"/>
              </w:rPr>
              <w:t xml:space="preserve"> </w:t>
            </w:r>
            <w:proofErr w:type="spellStart"/>
            <w:r w:rsidRPr="006E198E">
              <w:rPr>
                <w:color w:val="000000" w:themeColor="text1"/>
              </w:rPr>
              <w:t>Program</w:t>
            </w:r>
            <w:proofErr w:type="spellEnd"/>
          </w:p>
          <w:p w14:paraId="419A1273" w14:textId="1C66A292" w:rsidR="00302F1D" w:rsidRPr="006E198E" w:rsidRDefault="00302F1D" w:rsidP="00302F1D">
            <w:pPr>
              <w:pStyle w:val="ListParagraph"/>
              <w:numPr>
                <w:ilvl w:val="1"/>
                <w:numId w:val="41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Token Management (DEX)</w:t>
            </w:r>
          </w:p>
          <w:p w14:paraId="28777290" w14:textId="63740C90" w:rsidR="00302F1D" w:rsidRPr="006E198E" w:rsidRDefault="00302F1D" w:rsidP="00302F1D">
            <w:pPr>
              <w:pStyle w:val="ListParagraph"/>
              <w:numPr>
                <w:ilvl w:val="1"/>
                <w:numId w:val="41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 xml:space="preserve">BTC/ETH/XLM </w:t>
            </w:r>
            <w:proofErr w:type="spellStart"/>
            <w:r w:rsidRPr="006E198E">
              <w:rPr>
                <w:color w:val="000000" w:themeColor="text1"/>
              </w:rPr>
              <w:t>Buy</w:t>
            </w:r>
            <w:proofErr w:type="spellEnd"/>
          </w:p>
          <w:p w14:paraId="7612EE44" w14:textId="3B0D31DF" w:rsidR="00302F1D" w:rsidRPr="006E198E" w:rsidRDefault="00302F1D" w:rsidP="00302F1D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Internal Management Applikation</w:t>
            </w:r>
          </w:p>
          <w:p w14:paraId="043F086A" w14:textId="1AFC143B" w:rsidR="00302F1D" w:rsidRPr="006E198E" w:rsidRDefault="00302F1D" w:rsidP="00302F1D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Testframework</w:t>
            </w:r>
          </w:p>
          <w:p w14:paraId="53A0EA08" w14:textId="7D76F2E0" w:rsidR="00302F1D" w:rsidRPr="006E198E" w:rsidRDefault="00302F1D" w:rsidP="00302F1D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Demo Setup</w:t>
            </w:r>
          </w:p>
          <w:p w14:paraId="57506ED7" w14:textId="5B40F26D" w:rsidR="00302F1D" w:rsidRPr="006E198E" w:rsidRDefault="00302F1D" w:rsidP="00302F1D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Dokumentation</w:t>
            </w:r>
          </w:p>
          <w:p w14:paraId="65A12293" w14:textId="13A1588F" w:rsidR="00302F1D" w:rsidRPr="006E198E" w:rsidRDefault="00302F1D" w:rsidP="00302F1D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3rd Party API</w:t>
            </w:r>
          </w:p>
          <w:p w14:paraId="559C7421" w14:textId="1C593D8B" w:rsidR="00302F1D" w:rsidRPr="00693983" w:rsidRDefault="00302F1D" w:rsidP="003F7E99">
            <w:pPr>
              <w:rPr>
                <w:b/>
                <w:bCs/>
                <w:color w:val="000000" w:themeColor="text1"/>
                <w:lang w:val="en-US"/>
              </w:rPr>
            </w:pPr>
            <w:r w:rsidRPr="00693983">
              <w:rPr>
                <w:color w:val="000000" w:themeColor="text1"/>
                <w:lang w:val="en-US"/>
              </w:rPr>
              <w:t xml:space="preserve">Bash, Java, Angular, </w:t>
            </w:r>
            <w:proofErr w:type="spellStart"/>
            <w:r w:rsidR="001C5311" w:rsidRPr="00693983">
              <w:rPr>
                <w:color w:val="000000" w:themeColor="text1"/>
                <w:lang w:val="en-US"/>
              </w:rPr>
              <w:t>Vuejs</w:t>
            </w:r>
            <w:proofErr w:type="spellEnd"/>
            <w:r w:rsidRPr="00693983">
              <w:rPr>
                <w:color w:val="000000" w:themeColor="text1"/>
                <w:lang w:val="en-US"/>
              </w:rPr>
              <w:t>, Python, Firebase</w:t>
            </w:r>
            <w:r w:rsidR="00215835" w:rsidRPr="00693983">
              <w:rPr>
                <w:color w:val="000000" w:themeColor="text1"/>
                <w:lang w:val="en-US"/>
              </w:rPr>
              <w:t>, Docker</w:t>
            </w:r>
            <w:r w:rsidR="00EE29EC">
              <w:rPr>
                <w:color w:val="000000" w:themeColor="text1"/>
                <w:lang w:val="en-US"/>
              </w:rPr>
              <w:t>, Stellar, REST</w:t>
            </w:r>
          </w:p>
        </w:tc>
      </w:tr>
    </w:tbl>
    <w:p w14:paraId="76A9C03A" w14:textId="75FE401D" w:rsidR="00302F1D" w:rsidRPr="00693983" w:rsidRDefault="00302F1D">
      <w:pPr>
        <w:rPr>
          <w:color w:val="000000" w:themeColor="text1"/>
          <w:lang w:val="en-US"/>
        </w:rPr>
      </w:pPr>
    </w:p>
    <w:tbl>
      <w:tblPr>
        <w:tblW w:w="8901" w:type="dxa"/>
        <w:tblInd w:w="3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02"/>
        <w:gridCol w:w="6299"/>
      </w:tblGrid>
      <w:tr w:rsidR="006E198E" w:rsidRPr="00BC70E1" w14:paraId="41552F55" w14:textId="77777777" w:rsidTr="00DA6199">
        <w:trPr>
          <w:cantSplit/>
          <w:trHeight w:val="5360"/>
        </w:trPr>
        <w:tc>
          <w:tcPr>
            <w:tcW w:w="2602" w:type="dxa"/>
            <w:tcBorders>
              <w:bottom w:val="single" w:sz="4" w:space="0" w:color="C0C0C0"/>
            </w:tcBorders>
          </w:tcPr>
          <w:p w14:paraId="727F756D" w14:textId="77777777" w:rsidR="00AA304C" w:rsidRPr="006E198E" w:rsidRDefault="00AA304C" w:rsidP="003F7E99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Zeitraum:</w:t>
            </w:r>
          </w:p>
          <w:p w14:paraId="4B7A18F1" w14:textId="4AA5760E" w:rsidR="004E5E44" w:rsidRDefault="004E5E44" w:rsidP="003F7E99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Auslastung:</w:t>
            </w:r>
          </w:p>
          <w:p w14:paraId="1EC8BA1B" w14:textId="48143D22" w:rsidR="00AA304C" w:rsidRPr="006E198E" w:rsidRDefault="00AA304C" w:rsidP="003F7E99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Branche/Firma/Land:</w:t>
            </w:r>
          </w:p>
          <w:p w14:paraId="159859AE" w14:textId="77777777" w:rsidR="00AA304C" w:rsidRPr="006E198E" w:rsidRDefault="00AA304C" w:rsidP="003F7E99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Projekttitel:</w:t>
            </w:r>
          </w:p>
          <w:p w14:paraId="10B520B6" w14:textId="77777777" w:rsidR="00AA304C" w:rsidRPr="006E198E" w:rsidRDefault="00AA304C" w:rsidP="003F7E99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Rolle im Projekt:</w:t>
            </w:r>
          </w:p>
          <w:p w14:paraId="0FB497F3" w14:textId="77777777" w:rsidR="00AA304C" w:rsidRPr="006E198E" w:rsidRDefault="00AA304C" w:rsidP="003F7E99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Beschreibung:</w:t>
            </w:r>
          </w:p>
          <w:p w14:paraId="1E35F0BD" w14:textId="77777777" w:rsidR="00AA304C" w:rsidRPr="006E198E" w:rsidRDefault="00AA304C" w:rsidP="003F7E99">
            <w:pPr>
              <w:rPr>
                <w:color w:val="000000" w:themeColor="text1"/>
              </w:rPr>
            </w:pPr>
          </w:p>
          <w:p w14:paraId="166143A0" w14:textId="77777777" w:rsidR="00AA304C" w:rsidRPr="006E198E" w:rsidRDefault="00AA304C" w:rsidP="003F7E99">
            <w:pPr>
              <w:rPr>
                <w:b/>
                <w:color w:val="000000" w:themeColor="text1"/>
              </w:rPr>
            </w:pPr>
          </w:p>
          <w:p w14:paraId="2C6C171C" w14:textId="77777777" w:rsidR="00AA304C" w:rsidRPr="006E198E" w:rsidRDefault="00AA304C" w:rsidP="003F7E99">
            <w:pPr>
              <w:rPr>
                <w:b/>
                <w:color w:val="000000" w:themeColor="text1"/>
              </w:rPr>
            </w:pPr>
          </w:p>
          <w:p w14:paraId="49BF59AC" w14:textId="77777777" w:rsidR="00AA304C" w:rsidRPr="006E198E" w:rsidRDefault="00AA304C" w:rsidP="003F7E99">
            <w:pPr>
              <w:rPr>
                <w:b/>
                <w:color w:val="000000" w:themeColor="text1"/>
              </w:rPr>
            </w:pPr>
          </w:p>
          <w:p w14:paraId="4CE006C8" w14:textId="77777777" w:rsidR="00AA304C" w:rsidRPr="006E198E" w:rsidRDefault="00AA304C" w:rsidP="003F7E99">
            <w:pPr>
              <w:rPr>
                <w:b/>
                <w:color w:val="000000" w:themeColor="text1"/>
              </w:rPr>
            </w:pPr>
          </w:p>
          <w:p w14:paraId="497104B1" w14:textId="77777777" w:rsidR="00AA304C" w:rsidRPr="006E198E" w:rsidRDefault="00AA304C" w:rsidP="003F7E99">
            <w:pPr>
              <w:rPr>
                <w:b/>
                <w:color w:val="000000" w:themeColor="text1"/>
              </w:rPr>
            </w:pPr>
          </w:p>
          <w:p w14:paraId="0FCDD292" w14:textId="77777777" w:rsidR="00AA304C" w:rsidRPr="006E198E" w:rsidRDefault="00AA304C" w:rsidP="003F7E99">
            <w:pPr>
              <w:rPr>
                <w:b/>
                <w:color w:val="000000" w:themeColor="text1"/>
              </w:rPr>
            </w:pPr>
          </w:p>
          <w:p w14:paraId="6613DD77" w14:textId="77777777" w:rsidR="00AA304C" w:rsidRPr="006E198E" w:rsidRDefault="00AA304C" w:rsidP="003F7E99">
            <w:pPr>
              <w:rPr>
                <w:b/>
                <w:color w:val="000000" w:themeColor="text1"/>
              </w:rPr>
            </w:pPr>
          </w:p>
          <w:p w14:paraId="23240170" w14:textId="77777777" w:rsidR="00AA304C" w:rsidRPr="006E198E" w:rsidRDefault="00AA304C" w:rsidP="003F7E99">
            <w:pPr>
              <w:rPr>
                <w:b/>
                <w:color w:val="000000" w:themeColor="text1"/>
              </w:rPr>
            </w:pPr>
          </w:p>
          <w:p w14:paraId="0725C3DB" w14:textId="77777777" w:rsidR="00302F1D" w:rsidRPr="006E198E" w:rsidRDefault="00302F1D" w:rsidP="003F7E99">
            <w:pPr>
              <w:rPr>
                <w:b/>
                <w:color w:val="000000" w:themeColor="text1"/>
              </w:rPr>
            </w:pPr>
          </w:p>
          <w:p w14:paraId="43075157" w14:textId="25429A4A" w:rsidR="00AA304C" w:rsidRPr="006E198E" w:rsidRDefault="00AA304C" w:rsidP="004E5E44">
            <w:pPr>
              <w:spacing w:line="360" w:lineRule="auto"/>
              <w:rPr>
                <w:b/>
                <w:color w:val="000000" w:themeColor="text1"/>
              </w:rPr>
            </w:pPr>
            <w:r w:rsidRPr="006E198E">
              <w:rPr>
                <w:b/>
                <w:color w:val="000000" w:themeColor="text1"/>
              </w:rPr>
              <w:t>Tools:</w:t>
            </w:r>
          </w:p>
        </w:tc>
        <w:tc>
          <w:tcPr>
            <w:tcW w:w="6299" w:type="dxa"/>
            <w:tcBorders>
              <w:bottom w:val="single" w:sz="4" w:space="0" w:color="C0C0C0"/>
            </w:tcBorders>
          </w:tcPr>
          <w:p w14:paraId="0AC84D4D" w14:textId="4EBE56E5" w:rsidR="00AA304C" w:rsidRPr="006E198E" w:rsidRDefault="00322DFE" w:rsidP="003F7E99">
            <w:pPr>
              <w:pStyle w:val="absatzerstezeile"/>
              <w:rPr>
                <w:color w:val="000000" w:themeColor="text1"/>
              </w:rPr>
            </w:pPr>
            <w:r>
              <w:rPr>
                <w:color w:val="000000" w:themeColor="text1"/>
              </w:rPr>
              <w:t>08/</w:t>
            </w:r>
            <w:r w:rsidR="00AA304C" w:rsidRPr="006E198E">
              <w:rPr>
                <w:color w:val="000000" w:themeColor="text1"/>
              </w:rPr>
              <w:t>2017</w:t>
            </w:r>
            <w:r>
              <w:rPr>
                <w:color w:val="000000" w:themeColor="text1"/>
              </w:rPr>
              <w:t xml:space="preserve"> – 12/2017</w:t>
            </w:r>
          </w:p>
          <w:p w14:paraId="78AB4213" w14:textId="333DF87C" w:rsidR="004E5E44" w:rsidRDefault="004E5E44" w:rsidP="003F7E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100%</w:t>
            </w:r>
          </w:p>
          <w:p w14:paraId="414A3C85" w14:textId="48AEE59B" w:rsidR="00AA304C" w:rsidRPr="006E198E" w:rsidRDefault="00AA304C" w:rsidP="003F7E99">
            <w:p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Embedded Software / PLC2 GmbH / Deutschland</w:t>
            </w:r>
          </w:p>
          <w:p w14:paraId="580080F9" w14:textId="61CC59DA" w:rsidR="00AA304C" w:rsidRPr="006E198E" w:rsidRDefault="00302F1D" w:rsidP="003F7E99">
            <w:pPr>
              <w:rPr>
                <w:bCs/>
                <w:color w:val="000000" w:themeColor="text1"/>
              </w:rPr>
            </w:pPr>
            <w:r w:rsidRPr="006E198E">
              <w:rPr>
                <w:bCs/>
                <w:color w:val="000000" w:themeColor="text1"/>
              </w:rPr>
              <w:t>Obsidian</w:t>
            </w:r>
          </w:p>
          <w:p w14:paraId="2660B550" w14:textId="4D9B5247" w:rsidR="00AA304C" w:rsidRPr="006E198E" w:rsidRDefault="00AA304C" w:rsidP="003F7E99">
            <w:pPr>
              <w:rPr>
                <w:bCs/>
                <w:color w:val="000000" w:themeColor="text1"/>
              </w:rPr>
            </w:pPr>
            <w:r w:rsidRPr="006E198E">
              <w:rPr>
                <w:color w:val="000000" w:themeColor="text1"/>
              </w:rPr>
              <w:t>Softwareentwicklung</w:t>
            </w:r>
            <w:r w:rsidR="00302F1D" w:rsidRPr="006E198E">
              <w:rPr>
                <w:color w:val="000000" w:themeColor="text1"/>
              </w:rPr>
              <w:t xml:space="preserve"> &amp; Administration</w:t>
            </w:r>
          </w:p>
          <w:p w14:paraId="4CAA3BAE" w14:textId="77777777" w:rsidR="00AA304C" w:rsidRPr="006E198E" w:rsidRDefault="00AA304C" w:rsidP="003F7E99">
            <w:p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 xml:space="preserve">Unterstützung in der Erstellung eines Betriebssystems und Entwicklung von Treibern für ein Embedded System zur Erfassung und Auswertung von Sensordaten in Echtzeit </w:t>
            </w:r>
          </w:p>
          <w:p w14:paraId="32972C79" w14:textId="304B1D27" w:rsidR="00AA304C" w:rsidRPr="006E198E" w:rsidRDefault="00AA304C" w:rsidP="003F7E99">
            <w:p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Tätigkeiten in der Entwicklung:</w:t>
            </w:r>
          </w:p>
          <w:p w14:paraId="6C91FCE4" w14:textId="1CD721AA" w:rsidR="00AA304C" w:rsidRPr="006E198E" w:rsidRDefault="00AA304C" w:rsidP="003F7E99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Weiterentwicklung Betriebssystem</w:t>
            </w:r>
          </w:p>
          <w:p w14:paraId="379F95FD" w14:textId="5B8A7E55" w:rsidR="00AA304C" w:rsidRPr="006E198E" w:rsidRDefault="00AA304C" w:rsidP="003F7E99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 xml:space="preserve">First Stage </w:t>
            </w:r>
            <w:proofErr w:type="spellStart"/>
            <w:r w:rsidRPr="006E198E">
              <w:rPr>
                <w:color w:val="000000" w:themeColor="text1"/>
              </w:rPr>
              <w:t>Bootloader</w:t>
            </w:r>
            <w:proofErr w:type="spellEnd"/>
          </w:p>
          <w:p w14:paraId="430DF86C" w14:textId="40084C1E" w:rsidR="00AA304C" w:rsidRPr="006E198E" w:rsidRDefault="00AA304C" w:rsidP="003F7E99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proofErr w:type="spellStart"/>
            <w:r w:rsidRPr="006E198E">
              <w:rPr>
                <w:color w:val="000000" w:themeColor="text1"/>
              </w:rPr>
              <w:t>DeviceTree</w:t>
            </w:r>
            <w:proofErr w:type="spellEnd"/>
          </w:p>
          <w:p w14:paraId="61380C3E" w14:textId="34919B0F" w:rsidR="00AA304C" w:rsidRPr="006E198E" w:rsidRDefault="00AA304C" w:rsidP="003F7E99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Power Management Unit</w:t>
            </w:r>
          </w:p>
          <w:p w14:paraId="50F65F4C" w14:textId="60E8D3E1" w:rsidR="00AA304C" w:rsidRPr="006E198E" w:rsidRDefault="00AA304C" w:rsidP="003F7E99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 xml:space="preserve">Arm </w:t>
            </w:r>
            <w:proofErr w:type="spellStart"/>
            <w:r w:rsidRPr="006E198E">
              <w:rPr>
                <w:color w:val="000000" w:themeColor="text1"/>
              </w:rPr>
              <w:t>Trusted</w:t>
            </w:r>
            <w:proofErr w:type="spellEnd"/>
            <w:r w:rsidRPr="006E198E">
              <w:rPr>
                <w:color w:val="000000" w:themeColor="text1"/>
              </w:rPr>
              <w:t xml:space="preserve"> Firmware</w:t>
            </w:r>
          </w:p>
          <w:p w14:paraId="5F154C95" w14:textId="3551F715" w:rsidR="00AA304C" w:rsidRPr="006E198E" w:rsidRDefault="00AA304C" w:rsidP="00AA304C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U-Boot</w:t>
            </w:r>
          </w:p>
          <w:p w14:paraId="2480B021" w14:textId="5E0D8C13" w:rsidR="00AA304C" w:rsidRPr="006E198E" w:rsidRDefault="00AA304C" w:rsidP="00AA304C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Kernel, Treiber</w:t>
            </w:r>
          </w:p>
          <w:p w14:paraId="2FC17AFD" w14:textId="7C8E4987" w:rsidR="00AA304C" w:rsidRPr="006E198E" w:rsidRDefault="00AA304C" w:rsidP="003F7E99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Root Filesystem</w:t>
            </w:r>
          </w:p>
          <w:p w14:paraId="79A7C4BD" w14:textId="15E74E69" w:rsidR="00AA304C" w:rsidRPr="006E198E" w:rsidRDefault="00AA304C" w:rsidP="003F7E99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proofErr w:type="spellStart"/>
            <w:r w:rsidRPr="006E198E">
              <w:rPr>
                <w:color w:val="000000" w:themeColor="text1"/>
              </w:rPr>
              <w:t>SwUpdate</w:t>
            </w:r>
            <w:proofErr w:type="spellEnd"/>
          </w:p>
          <w:p w14:paraId="65B7C2C5" w14:textId="3039604C" w:rsidR="00AA304C" w:rsidRPr="006E198E" w:rsidRDefault="00302F1D" w:rsidP="003F7E99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Serveradministration</w:t>
            </w:r>
          </w:p>
          <w:p w14:paraId="24301057" w14:textId="7C034A34" w:rsidR="00302F1D" w:rsidRPr="006E198E" w:rsidRDefault="00302F1D" w:rsidP="003F7E99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User Management</w:t>
            </w:r>
          </w:p>
          <w:p w14:paraId="0A001C95" w14:textId="7262CF12" w:rsidR="00AA304C" w:rsidRPr="006E198E" w:rsidRDefault="00AA304C" w:rsidP="003F7E99">
            <w:pPr>
              <w:rPr>
                <w:b/>
                <w:bCs/>
                <w:color w:val="000000" w:themeColor="text1"/>
                <w:lang w:val="en-US"/>
              </w:rPr>
            </w:pPr>
            <w:proofErr w:type="spellStart"/>
            <w:r w:rsidRPr="006E198E">
              <w:rPr>
                <w:color w:val="000000" w:themeColor="text1"/>
                <w:lang w:val="en-US"/>
              </w:rPr>
              <w:t>Yocto</w:t>
            </w:r>
            <w:proofErr w:type="spellEnd"/>
            <w:r w:rsidRPr="006E198E">
              <w:rPr>
                <w:color w:val="000000" w:themeColor="text1"/>
                <w:lang w:val="en-US"/>
              </w:rPr>
              <w:t>, Xilinx, C, Python</w:t>
            </w:r>
            <w:r w:rsidR="00302F1D" w:rsidRPr="006E198E">
              <w:rPr>
                <w:color w:val="000000" w:themeColor="text1"/>
                <w:lang w:val="en-US"/>
              </w:rPr>
              <w:t>, Bash</w:t>
            </w:r>
          </w:p>
        </w:tc>
      </w:tr>
    </w:tbl>
    <w:p w14:paraId="148F9250" w14:textId="62ECD5CF" w:rsidR="00AA304C" w:rsidRPr="00AA304C" w:rsidRDefault="00AA304C">
      <w:pPr>
        <w:rPr>
          <w:color w:val="79CBCA"/>
          <w:lang w:val="en-US"/>
        </w:rPr>
      </w:pPr>
    </w:p>
    <w:p w14:paraId="32D362BB" w14:textId="77777777" w:rsidR="00AA304C" w:rsidRPr="00AA304C" w:rsidRDefault="00AA304C">
      <w:pPr>
        <w:rPr>
          <w:color w:val="79CBCA"/>
          <w:lang w:val="en-US"/>
        </w:rPr>
      </w:pPr>
    </w:p>
    <w:tbl>
      <w:tblPr>
        <w:tblW w:w="8901" w:type="dxa"/>
        <w:tblInd w:w="3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57"/>
        <w:gridCol w:w="6244"/>
      </w:tblGrid>
      <w:tr w:rsidR="00AA304C" w:rsidRPr="006E198E" w14:paraId="13AD6755" w14:textId="77777777" w:rsidTr="00DA6199">
        <w:trPr>
          <w:cantSplit/>
          <w:trHeight w:val="4728"/>
        </w:trPr>
        <w:tc>
          <w:tcPr>
            <w:tcW w:w="2657" w:type="dxa"/>
            <w:tcBorders>
              <w:bottom w:val="single" w:sz="4" w:space="0" w:color="C0C0C0"/>
            </w:tcBorders>
          </w:tcPr>
          <w:p w14:paraId="316B266C" w14:textId="77777777" w:rsidR="00AA304C" w:rsidRPr="006E198E" w:rsidRDefault="00AA304C" w:rsidP="003F7E99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lastRenderedPageBreak/>
              <w:t>Zeitraum:</w:t>
            </w:r>
          </w:p>
          <w:p w14:paraId="21C7B9FF" w14:textId="13DE6977" w:rsidR="004E5E44" w:rsidRDefault="004E5E44" w:rsidP="003F7E99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Auslastung:</w:t>
            </w:r>
          </w:p>
          <w:p w14:paraId="76ADCDA1" w14:textId="6B727A38" w:rsidR="00AA304C" w:rsidRPr="006E198E" w:rsidRDefault="00AA304C" w:rsidP="003F7E99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Branche/Firma/Land:</w:t>
            </w:r>
          </w:p>
          <w:p w14:paraId="04B695E0" w14:textId="77777777" w:rsidR="00AA304C" w:rsidRPr="006E198E" w:rsidRDefault="00AA304C" w:rsidP="003F7E99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Projekttitel:</w:t>
            </w:r>
          </w:p>
          <w:p w14:paraId="6BA05391" w14:textId="77777777" w:rsidR="00AA304C" w:rsidRPr="006E198E" w:rsidRDefault="00AA304C" w:rsidP="003F7E99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Rolle im Projekt:</w:t>
            </w:r>
          </w:p>
          <w:p w14:paraId="00B2CD6D" w14:textId="77777777" w:rsidR="00AA304C" w:rsidRPr="006E198E" w:rsidRDefault="00AA304C" w:rsidP="003F7E99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Beschreibung:</w:t>
            </w:r>
          </w:p>
          <w:p w14:paraId="7A8509B6" w14:textId="0D3ACC49" w:rsidR="00AA304C" w:rsidRPr="006E198E" w:rsidRDefault="00AA304C" w:rsidP="003F7E99">
            <w:pPr>
              <w:rPr>
                <w:b/>
                <w:color w:val="000000" w:themeColor="text1"/>
              </w:rPr>
            </w:pPr>
          </w:p>
        </w:tc>
        <w:tc>
          <w:tcPr>
            <w:tcW w:w="6244" w:type="dxa"/>
            <w:tcBorders>
              <w:bottom w:val="single" w:sz="4" w:space="0" w:color="C0C0C0"/>
            </w:tcBorders>
          </w:tcPr>
          <w:p w14:paraId="5CD28ED7" w14:textId="5C547F10" w:rsidR="00AA304C" w:rsidRPr="006E198E" w:rsidRDefault="00322DFE" w:rsidP="003F7E99">
            <w:pPr>
              <w:pStyle w:val="absatzerstezeile"/>
              <w:rPr>
                <w:color w:val="000000" w:themeColor="text1"/>
              </w:rPr>
            </w:pPr>
            <w:r>
              <w:rPr>
                <w:color w:val="000000" w:themeColor="text1"/>
              </w:rPr>
              <w:t>03/</w:t>
            </w:r>
            <w:r w:rsidR="00AA304C" w:rsidRPr="006E198E">
              <w:rPr>
                <w:color w:val="000000" w:themeColor="text1"/>
              </w:rPr>
              <w:t>2017</w:t>
            </w:r>
            <w:r>
              <w:rPr>
                <w:color w:val="000000" w:themeColor="text1"/>
              </w:rPr>
              <w:t xml:space="preserve"> </w:t>
            </w:r>
            <w:r w:rsidRPr="006E198E">
              <w:rPr>
                <w:color w:val="000000" w:themeColor="text1"/>
              </w:rPr>
              <w:t xml:space="preserve">– </w:t>
            </w:r>
            <w:r>
              <w:rPr>
                <w:color w:val="000000" w:themeColor="text1"/>
              </w:rPr>
              <w:t>07/</w:t>
            </w:r>
            <w:r w:rsidRPr="006E198E">
              <w:rPr>
                <w:color w:val="000000" w:themeColor="text1"/>
              </w:rPr>
              <w:t>2017</w:t>
            </w:r>
          </w:p>
          <w:p w14:paraId="21A609A7" w14:textId="6422EF6B" w:rsidR="004E5E44" w:rsidRDefault="004E5E44" w:rsidP="003F7E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20%</w:t>
            </w:r>
          </w:p>
          <w:p w14:paraId="14BEB489" w14:textId="5680AE28" w:rsidR="00AA304C" w:rsidRPr="006E198E" w:rsidRDefault="00AA304C" w:rsidP="003F7E99">
            <w:pPr>
              <w:rPr>
                <w:color w:val="000000" w:themeColor="text1"/>
              </w:rPr>
            </w:pPr>
            <w:proofErr w:type="spellStart"/>
            <w:r w:rsidRPr="006E198E">
              <w:rPr>
                <w:color w:val="000000" w:themeColor="text1"/>
              </w:rPr>
              <w:t>IoT</w:t>
            </w:r>
            <w:proofErr w:type="spellEnd"/>
            <w:r w:rsidRPr="006E198E">
              <w:rPr>
                <w:color w:val="000000" w:themeColor="text1"/>
              </w:rPr>
              <w:t xml:space="preserve"> / Hochschule Furtwangen / Deutschland</w:t>
            </w:r>
          </w:p>
          <w:p w14:paraId="7320AADB" w14:textId="5DE3361C" w:rsidR="00AA304C" w:rsidRPr="006E198E" w:rsidRDefault="00AA304C" w:rsidP="003F7E99">
            <w:pPr>
              <w:rPr>
                <w:bCs/>
                <w:color w:val="000000" w:themeColor="text1"/>
              </w:rPr>
            </w:pPr>
            <w:r w:rsidRPr="006E198E">
              <w:rPr>
                <w:bCs/>
                <w:color w:val="000000" w:themeColor="text1"/>
              </w:rPr>
              <w:t xml:space="preserve">Vorlesung Internet </w:t>
            </w:r>
            <w:proofErr w:type="spellStart"/>
            <w:r w:rsidRPr="006E198E">
              <w:rPr>
                <w:bCs/>
                <w:color w:val="000000" w:themeColor="text1"/>
              </w:rPr>
              <w:t>of</w:t>
            </w:r>
            <w:proofErr w:type="spellEnd"/>
            <w:r w:rsidRPr="006E198E">
              <w:rPr>
                <w:bCs/>
                <w:color w:val="000000" w:themeColor="text1"/>
              </w:rPr>
              <w:t xml:space="preserve"> Things</w:t>
            </w:r>
          </w:p>
          <w:p w14:paraId="47479183" w14:textId="3D15C53F" w:rsidR="00AA304C" w:rsidRPr="006E198E" w:rsidRDefault="00AA304C" w:rsidP="003F7E99">
            <w:pPr>
              <w:rPr>
                <w:bCs/>
                <w:color w:val="000000" w:themeColor="text1"/>
              </w:rPr>
            </w:pPr>
            <w:r w:rsidRPr="006E198E">
              <w:rPr>
                <w:color w:val="000000" w:themeColor="text1"/>
              </w:rPr>
              <w:t>Dozent</w:t>
            </w:r>
          </w:p>
          <w:p w14:paraId="248010D2" w14:textId="54A24949" w:rsidR="00AA304C" w:rsidRPr="006E198E" w:rsidRDefault="00AA304C" w:rsidP="003F7E99">
            <w:p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 xml:space="preserve">Dozent der Vorlesung Internet </w:t>
            </w:r>
            <w:proofErr w:type="spellStart"/>
            <w:r w:rsidRPr="006E198E">
              <w:rPr>
                <w:color w:val="000000" w:themeColor="text1"/>
              </w:rPr>
              <w:t>of</w:t>
            </w:r>
            <w:proofErr w:type="spellEnd"/>
            <w:r w:rsidRPr="006E198E">
              <w:rPr>
                <w:color w:val="000000" w:themeColor="text1"/>
              </w:rPr>
              <w:t xml:space="preserve"> Things für die Masterstudiengänge Informatik und Mobile Systeme</w:t>
            </w:r>
            <w:r w:rsidR="0023362B" w:rsidRPr="006E198E">
              <w:rPr>
                <w:color w:val="000000" w:themeColor="text1"/>
              </w:rPr>
              <w:t xml:space="preserve"> geteilt mit Herrn Prof. Dr. Christoph Reich</w:t>
            </w:r>
          </w:p>
          <w:p w14:paraId="60120B0C" w14:textId="70BFFFB7" w:rsidR="00D6548A" w:rsidRPr="006E198E" w:rsidRDefault="00D6548A" w:rsidP="00D6548A">
            <w:p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Inhalte der Vorlesung:</w:t>
            </w:r>
          </w:p>
          <w:p w14:paraId="2F3EC57E" w14:textId="4E7382EA" w:rsidR="00D6548A" w:rsidRPr="006E198E" w:rsidRDefault="00D6548A" w:rsidP="00D6548A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proofErr w:type="spellStart"/>
            <w:r w:rsidRPr="006E198E">
              <w:rPr>
                <w:color w:val="000000" w:themeColor="text1"/>
              </w:rPr>
              <w:t>Introduction</w:t>
            </w:r>
            <w:proofErr w:type="spellEnd"/>
          </w:p>
          <w:p w14:paraId="407228AB" w14:textId="3C7C30BC" w:rsidR="00D6548A" w:rsidRPr="006E198E" w:rsidRDefault="00D6548A" w:rsidP="00D6548A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Domains</w:t>
            </w:r>
          </w:p>
          <w:p w14:paraId="03666967" w14:textId="13E3D65A" w:rsidR="00D6548A" w:rsidRPr="006E198E" w:rsidRDefault="00D6548A" w:rsidP="00D6548A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Things</w:t>
            </w:r>
          </w:p>
          <w:p w14:paraId="26A2FECF" w14:textId="3A17D8F0" w:rsidR="00D6548A" w:rsidRPr="006E198E" w:rsidRDefault="00D6548A" w:rsidP="00D6548A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Business Models</w:t>
            </w:r>
          </w:p>
          <w:p w14:paraId="3FEA49B4" w14:textId="3AC768F5" w:rsidR="00D6548A" w:rsidRPr="006E198E" w:rsidRDefault="00D6548A" w:rsidP="00D6548A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proofErr w:type="spellStart"/>
            <w:r w:rsidRPr="006E198E">
              <w:rPr>
                <w:color w:val="000000" w:themeColor="text1"/>
              </w:rPr>
              <w:t>Physical</w:t>
            </w:r>
            <w:proofErr w:type="spellEnd"/>
            <w:r w:rsidRPr="006E198E">
              <w:rPr>
                <w:color w:val="000000" w:themeColor="text1"/>
              </w:rPr>
              <w:t xml:space="preserve"> Design</w:t>
            </w:r>
          </w:p>
          <w:p w14:paraId="0F12418B" w14:textId="4DDA6C2A" w:rsidR="00D6548A" w:rsidRPr="006E198E" w:rsidRDefault="00D6548A" w:rsidP="00D6548A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Logical Design</w:t>
            </w:r>
          </w:p>
          <w:p w14:paraId="4F745A6D" w14:textId="0DBF5F08" w:rsidR="00D6548A" w:rsidRPr="006E198E" w:rsidRDefault="0023362B" w:rsidP="00D6548A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MQTT</w:t>
            </w:r>
          </w:p>
          <w:p w14:paraId="01AD7FDD" w14:textId="40EF4A7A" w:rsidR="0023362B" w:rsidRPr="006E198E" w:rsidRDefault="0023362B" w:rsidP="00D6548A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proofErr w:type="spellStart"/>
            <w:r w:rsidRPr="006E198E">
              <w:rPr>
                <w:color w:val="000000" w:themeColor="text1"/>
              </w:rPr>
              <w:t>CoAP</w:t>
            </w:r>
            <w:proofErr w:type="spellEnd"/>
          </w:p>
          <w:p w14:paraId="3708F76C" w14:textId="7BE77631" w:rsidR="0023362B" w:rsidRPr="006E198E" w:rsidRDefault="0023362B" w:rsidP="00D6548A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LWM2M</w:t>
            </w:r>
          </w:p>
          <w:p w14:paraId="29AE02C7" w14:textId="19E3A1C3" w:rsidR="00D6548A" w:rsidRPr="006E198E" w:rsidRDefault="0023362B" w:rsidP="004E5E44">
            <w:pPr>
              <w:pStyle w:val="ListParagraph"/>
              <w:numPr>
                <w:ilvl w:val="0"/>
                <w:numId w:val="41"/>
              </w:numPr>
              <w:spacing w:line="360" w:lineRule="auto"/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IPSO</w:t>
            </w:r>
          </w:p>
        </w:tc>
      </w:tr>
    </w:tbl>
    <w:p w14:paraId="1887EBBB" w14:textId="77777777" w:rsidR="00AA304C" w:rsidRPr="006E198E" w:rsidRDefault="00AA304C">
      <w:pPr>
        <w:rPr>
          <w:color w:val="000000" w:themeColor="text1"/>
        </w:rPr>
      </w:pPr>
    </w:p>
    <w:tbl>
      <w:tblPr>
        <w:tblW w:w="8942" w:type="dxa"/>
        <w:tblInd w:w="3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42"/>
        <w:gridCol w:w="6300"/>
      </w:tblGrid>
      <w:tr w:rsidR="006E198E" w:rsidRPr="00BC70E1" w14:paraId="4CF69CD8" w14:textId="77777777" w:rsidTr="00EE29EC">
        <w:trPr>
          <w:cantSplit/>
          <w:trHeight w:val="5794"/>
        </w:trPr>
        <w:tc>
          <w:tcPr>
            <w:tcW w:w="2642" w:type="dxa"/>
            <w:tcBorders>
              <w:bottom w:val="single" w:sz="4" w:space="0" w:color="C0C0C0"/>
            </w:tcBorders>
          </w:tcPr>
          <w:p w14:paraId="0AA0A4B7" w14:textId="77777777" w:rsidR="002A6ABB" w:rsidRPr="006E198E" w:rsidRDefault="002A6ABB" w:rsidP="003F7E99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Zeitraum:</w:t>
            </w:r>
          </w:p>
          <w:p w14:paraId="7CE70CAF" w14:textId="32AED79C" w:rsidR="004E5E44" w:rsidRDefault="004E5E44" w:rsidP="003F7E99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Auslastung:</w:t>
            </w:r>
          </w:p>
          <w:p w14:paraId="4FDBC0FE" w14:textId="2B47CF43" w:rsidR="002A6ABB" w:rsidRPr="006E198E" w:rsidRDefault="002A6ABB" w:rsidP="003F7E99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Branche/Firma/Land:</w:t>
            </w:r>
          </w:p>
          <w:p w14:paraId="3C87B92C" w14:textId="77777777" w:rsidR="002A6ABB" w:rsidRPr="006E198E" w:rsidRDefault="002A6ABB" w:rsidP="003F7E99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Projekttitel:</w:t>
            </w:r>
          </w:p>
          <w:p w14:paraId="3DD7B237" w14:textId="77777777" w:rsidR="002A6ABB" w:rsidRPr="006E198E" w:rsidRDefault="002A6ABB" w:rsidP="003F7E99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Rolle im Projekt:</w:t>
            </w:r>
          </w:p>
          <w:p w14:paraId="16DCAAAB" w14:textId="77777777" w:rsidR="002A6ABB" w:rsidRPr="006E198E" w:rsidRDefault="002A6ABB" w:rsidP="003F7E99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Beschreibung:</w:t>
            </w:r>
          </w:p>
          <w:p w14:paraId="2A8C2EED" w14:textId="77777777" w:rsidR="002A6ABB" w:rsidRPr="006E198E" w:rsidRDefault="002A6ABB" w:rsidP="003F7E99">
            <w:pPr>
              <w:rPr>
                <w:color w:val="000000" w:themeColor="text1"/>
              </w:rPr>
            </w:pPr>
          </w:p>
          <w:p w14:paraId="5EF0F48A" w14:textId="77777777" w:rsidR="002A6ABB" w:rsidRPr="006E198E" w:rsidRDefault="002A6ABB" w:rsidP="003F7E99">
            <w:pPr>
              <w:rPr>
                <w:b/>
                <w:color w:val="000000" w:themeColor="text1"/>
              </w:rPr>
            </w:pPr>
          </w:p>
          <w:p w14:paraId="5CE2460C" w14:textId="77777777" w:rsidR="002A6ABB" w:rsidRPr="006E198E" w:rsidRDefault="002A6ABB" w:rsidP="003F7E99">
            <w:pPr>
              <w:rPr>
                <w:b/>
                <w:color w:val="000000" w:themeColor="text1"/>
              </w:rPr>
            </w:pPr>
          </w:p>
          <w:p w14:paraId="6FA6141F" w14:textId="77777777" w:rsidR="002A6ABB" w:rsidRPr="006E198E" w:rsidRDefault="002A6ABB" w:rsidP="003F7E99">
            <w:pPr>
              <w:rPr>
                <w:b/>
                <w:color w:val="000000" w:themeColor="text1"/>
              </w:rPr>
            </w:pPr>
          </w:p>
          <w:p w14:paraId="515EDA54" w14:textId="77777777" w:rsidR="002A6ABB" w:rsidRPr="006E198E" w:rsidRDefault="002A6ABB" w:rsidP="003F7E99">
            <w:pPr>
              <w:rPr>
                <w:b/>
                <w:color w:val="000000" w:themeColor="text1"/>
              </w:rPr>
            </w:pPr>
          </w:p>
          <w:p w14:paraId="3EEAA61A" w14:textId="77777777" w:rsidR="002A6ABB" w:rsidRPr="006E198E" w:rsidRDefault="002A6ABB" w:rsidP="003F7E99">
            <w:pPr>
              <w:rPr>
                <w:b/>
                <w:color w:val="000000" w:themeColor="text1"/>
              </w:rPr>
            </w:pPr>
          </w:p>
          <w:p w14:paraId="4AF30844" w14:textId="77777777" w:rsidR="002A6ABB" w:rsidRPr="006E198E" w:rsidRDefault="002A6ABB" w:rsidP="003F7E99">
            <w:pPr>
              <w:rPr>
                <w:b/>
                <w:color w:val="000000" w:themeColor="text1"/>
              </w:rPr>
            </w:pPr>
          </w:p>
          <w:p w14:paraId="6890E3DB" w14:textId="77777777" w:rsidR="002A6ABB" w:rsidRPr="006E198E" w:rsidRDefault="002A6ABB" w:rsidP="003F7E99">
            <w:pPr>
              <w:rPr>
                <w:b/>
                <w:color w:val="000000" w:themeColor="text1"/>
              </w:rPr>
            </w:pPr>
          </w:p>
          <w:p w14:paraId="19822985" w14:textId="77777777" w:rsidR="002A6ABB" w:rsidRPr="006E198E" w:rsidRDefault="002A6ABB" w:rsidP="003F7E99">
            <w:pPr>
              <w:rPr>
                <w:b/>
                <w:color w:val="000000" w:themeColor="text1"/>
              </w:rPr>
            </w:pPr>
          </w:p>
          <w:p w14:paraId="317F8871" w14:textId="77777777" w:rsidR="002A6ABB" w:rsidRPr="006E198E" w:rsidRDefault="002A6ABB" w:rsidP="003F7E99">
            <w:pPr>
              <w:rPr>
                <w:b/>
                <w:color w:val="000000" w:themeColor="text1"/>
              </w:rPr>
            </w:pPr>
          </w:p>
          <w:p w14:paraId="60C58E0C" w14:textId="77777777" w:rsidR="00AA304C" w:rsidRPr="006E198E" w:rsidRDefault="00AA304C" w:rsidP="003F7E99">
            <w:pPr>
              <w:rPr>
                <w:b/>
                <w:color w:val="000000" w:themeColor="text1"/>
              </w:rPr>
            </w:pPr>
          </w:p>
          <w:p w14:paraId="04A22894" w14:textId="18968052" w:rsidR="002A6ABB" w:rsidRPr="006E198E" w:rsidRDefault="002A6ABB" w:rsidP="004E5E44">
            <w:pPr>
              <w:spacing w:before="60" w:line="600" w:lineRule="auto"/>
              <w:rPr>
                <w:b/>
                <w:color w:val="000000" w:themeColor="text1"/>
              </w:rPr>
            </w:pPr>
            <w:r w:rsidRPr="006E198E">
              <w:rPr>
                <w:b/>
                <w:color w:val="000000" w:themeColor="text1"/>
              </w:rPr>
              <w:t>Tools:</w:t>
            </w:r>
          </w:p>
        </w:tc>
        <w:tc>
          <w:tcPr>
            <w:tcW w:w="6300" w:type="dxa"/>
            <w:tcBorders>
              <w:bottom w:val="single" w:sz="4" w:space="0" w:color="C0C0C0"/>
            </w:tcBorders>
          </w:tcPr>
          <w:p w14:paraId="5BFB5ADB" w14:textId="34A6705F" w:rsidR="002A6ABB" w:rsidRPr="006E198E" w:rsidRDefault="00D642B6" w:rsidP="003F7E99">
            <w:pPr>
              <w:pStyle w:val="absatzerstezeile"/>
              <w:rPr>
                <w:color w:val="000000" w:themeColor="text1"/>
              </w:rPr>
            </w:pPr>
            <w:r>
              <w:rPr>
                <w:color w:val="000000" w:themeColor="text1"/>
              </w:rPr>
              <w:t>02/</w:t>
            </w:r>
            <w:r w:rsidR="002A6ABB" w:rsidRPr="006E198E">
              <w:rPr>
                <w:color w:val="000000" w:themeColor="text1"/>
              </w:rPr>
              <w:t xml:space="preserve">2015 – </w:t>
            </w:r>
            <w:r w:rsidR="00322DFE">
              <w:rPr>
                <w:color w:val="000000" w:themeColor="text1"/>
              </w:rPr>
              <w:t>07/</w:t>
            </w:r>
            <w:r w:rsidR="002A6ABB" w:rsidRPr="006E198E">
              <w:rPr>
                <w:color w:val="000000" w:themeColor="text1"/>
              </w:rPr>
              <w:t xml:space="preserve">2017 </w:t>
            </w:r>
          </w:p>
          <w:p w14:paraId="1DD69792" w14:textId="06D491CE" w:rsidR="004E5E44" w:rsidRDefault="004E5E44" w:rsidP="003F7E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80%</w:t>
            </w:r>
          </w:p>
          <w:p w14:paraId="54D95A06" w14:textId="7892410D" w:rsidR="002A6ABB" w:rsidRPr="006E198E" w:rsidRDefault="002A6ABB" w:rsidP="003F7E99">
            <w:pPr>
              <w:rPr>
                <w:color w:val="000000" w:themeColor="text1"/>
              </w:rPr>
            </w:pPr>
            <w:proofErr w:type="spellStart"/>
            <w:r w:rsidRPr="006E198E">
              <w:rPr>
                <w:color w:val="000000" w:themeColor="text1"/>
              </w:rPr>
              <w:t>IoT</w:t>
            </w:r>
            <w:proofErr w:type="spellEnd"/>
            <w:r w:rsidRPr="006E198E">
              <w:rPr>
                <w:color w:val="000000" w:themeColor="text1"/>
              </w:rPr>
              <w:t xml:space="preserve"> / </w:t>
            </w:r>
            <w:proofErr w:type="spellStart"/>
            <w:r w:rsidRPr="006E198E">
              <w:rPr>
                <w:color w:val="000000" w:themeColor="text1"/>
              </w:rPr>
              <w:t>Kundo</w:t>
            </w:r>
            <w:proofErr w:type="spellEnd"/>
            <w:r w:rsidRPr="006E198E">
              <w:rPr>
                <w:color w:val="000000" w:themeColor="text1"/>
              </w:rPr>
              <w:t xml:space="preserve"> </w:t>
            </w:r>
            <w:proofErr w:type="spellStart"/>
            <w:r w:rsidRPr="006E198E">
              <w:rPr>
                <w:color w:val="000000" w:themeColor="text1"/>
              </w:rPr>
              <w:t>xT</w:t>
            </w:r>
            <w:proofErr w:type="spellEnd"/>
            <w:r w:rsidRPr="006E198E">
              <w:rPr>
                <w:color w:val="000000" w:themeColor="text1"/>
              </w:rPr>
              <w:t xml:space="preserve"> GmbH / Deutschland</w:t>
            </w:r>
          </w:p>
          <w:p w14:paraId="315F898C" w14:textId="0BF4D13C" w:rsidR="002A6ABB" w:rsidRPr="006E198E" w:rsidRDefault="0098544E" w:rsidP="003F7E99">
            <w:pPr>
              <w:rPr>
                <w:bCs/>
                <w:color w:val="000000" w:themeColor="text1"/>
              </w:rPr>
            </w:pPr>
            <w:proofErr w:type="spellStart"/>
            <w:r w:rsidRPr="006E198E">
              <w:rPr>
                <w:bCs/>
                <w:color w:val="000000" w:themeColor="text1"/>
              </w:rPr>
              <w:t>BaseCON</w:t>
            </w:r>
            <w:proofErr w:type="spellEnd"/>
          </w:p>
          <w:p w14:paraId="392C92E1" w14:textId="77777777" w:rsidR="002A6ABB" w:rsidRPr="006E198E" w:rsidRDefault="002A6ABB" w:rsidP="003F7E99">
            <w:pPr>
              <w:rPr>
                <w:bCs/>
                <w:color w:val="000000" w:themeColor="text1"/>
              </w:rPr>
            </w:pPr>
            <w:r w:rsidRPr="006E198E">
              <w:rPr>
                <w:color w:val="000000" w:themeColor="text1"/>
              </w:rPr>
              <w:t>Softwareentwicklung</w:t>
            </w:r>
          </w:p>
          <w:p w14:paraId="7E0BA577" w14:textId="77777777" w:rsidR="002A6ABB" w:rsidRPr="006E198E" w:rsidRDefault="002A6ABB" w:rsidP="003F7E99">
            <w:p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 xml:space="preserve">Entwicklung eines Systems zur Vernetzung von Anlagen unterschiedlicher Art, das verschiedene energieautarke Sensoren/Aktoren </w:t>
            </w:r>
            <w:proofErr w:type="spellStart"/>
            <w:r w:rsidRPr="006E198E">
              <w:rPr>
                <w:color w:val="000000" w:themeColor="text1"/>
              </w:rPr>
              <w:t>über</w:t>
            </w:r>
            <w:proofErr w:type="spellEnd"/>
            <w:r w:rsidRPr="006E198E">
              <w:rPr>
                <w:color w:val="000000" w:themeColor="text1"/>
              </w:rPr>
              <w:t xml:space="preserve"> ein durchgängiges IP-basiertes Funk-Netzwerk verbindet, steuert und verwaltet</w:t>
            </w:r>
          </w:p>
          <w:p w14:paraId="1FD7BD5E" w14:textId="77777777" w:rsidR="002A6ABB" w:rsidRPr="006E198E" w:rsidRDefault="002A6ABB" w:rsidP="003F7E99">
            <w:p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Tätigkeiten in der Entwicklung:</w:t>
            </w:r>
          </w:p>
          <w:p w14:paraId="328891CC" w14:textId="0AF86D6F" w:rsidR="002A6ABB" w:rsidRDefault="008D27C4" w:rsidP="002A6ABB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 xml:space="preserve">Z-Wave </w:t>
            </w:r>
            <w:r w:rsidR="002A6ABB" w:rsidRPr="006E198E">
              <w:rPr>
                <w:color w:val="000000" w:themeColor="text1"/>
              </w:rPr>
              <w:t>Zertifizierung der Zentrale</w:t>
            </w:r>
          </w:p>
          <w:p w14:paraId="778B0414" w14:textId="3D5E0521" w:rsidR="008D27C4" w:rsidRPr="006E198E" w:rsidRDefault="008D27C4" w:rsidP="002A6ABB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Betriebssystem der Zentrale (erst </w:t>
            </w:r>
            <w:proofErr w:type="spellStart"/>
            <w:r>
              <w:rPr>
                <w:color w:val="000000" w:themeColor="text1"/>
              </w:rPr>
              <w:t>RaspberryPi</w:t>
            </w:r>
            <w:proofErr w:type="spellEnd"/>
            <w:r>
              <w:rPr>
                <w:color w:val="000000" w:themeColor="text1"/>
              </w:rPr>
              <w:t>, dann ODROID-C2)</w:t>
            </w:r>
          </w:p>
          <w:p w14:paraId="3C4DFFFF" w14:textId="77777777" w:rsidR="002A6ABB" w:rsidRPr="006E198E" w:rsidRDefault="002A6ABB" w:rsidP="002A6ABB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 xml:space="preserve">Java </w:t>
            </w:r>
            <w:proofErr w:type="spellStart"/>
            <w:r w:rsidRPr="006E198E">
              <w:rPr>
                <w:color w:val="000000" w:themeColor="text1"/>
              </w:rPr>
              <w:t>OSGi</w:t>
            </w:r>
            <w:proofErr w:type="spellEnd"/>
            <w:r w:rsidRPr="006E198E">
              <w:rPr>
                <w:color w:val="000000" w:themeColor="text1"/>
              </w:rPr>
              <w:t xml:space="preserve"> Entwicklung der Zentrale</w:t>
            </w:r>
          </w:p>
          <w:p w14:paraId="1762BF04" w14:textId="77777777" w:rsidR="002A6ABB" w:rsidRPr="006E198E" w:rsidRDefault="002A6ABB" w:rsidP="002A6ABB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Einbindung von Z-Wave, SML, M-Bus</w:t>
            </w:r>
          </w:p>
          <w:p w14:paraId="4246CD13" w14:textId="77777777" w:rsidR="002A6ABB" w:rsidRPr="006E198E" w:rsidRDefault="002A6ABB" w:rsidP="002A6ABB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Kommunikation lokal und mit der Cloud mittels MQTT</w:t>
            </w:r>
          </w:p>
          <w:p w14:paraId="31363CD4" w14:textId="77777777" w:rsidR="002A6ABB" w:rsidRPr="006E198E" w:rsidRDefault="002A6ABB" w:rsidP="002A6ABB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Eventhandling</w:t>
            </w:r>
          </w:p>
          <w:p w14:paraId="08C84C36" w14:textId="77777777" w:rsidR="002A6ABB" w:rsidRPr="006E198E" w:rsidRDefault="002A6ABB" w:rsidP="002A6ABB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vollfunktionsfähiges Alarmsystem</w:t>
            </w:r>
          </w:p>
          <w:p w14:paraId="07207A21" w14:textId="77777777" w:rsidR="002A6ABB" w:rsidRPr="006E198E" w:rsidRDefault="002A6ABB" w:rsidP="002A6ABB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 xml:space="preserve">Integration </w:t>
            </w:r>
            <w:proofErr w:type="spellStart"/>
            <w:r w:rsidRPr="006E198E">
              <w:rPr>
                <w:color w:val="000000" w:themeColor="text1"/>
              </w:rPr>
              <w:t>Kalendarfunktionen</w:t>
            </w:r>
            <w:proofErr w:type="spellEnd"/>
          </w:p>
          <w:p w14:paraId="03F9F48C" w14:textId="3445C7FC" w:rsidR="002A6ABB" w:rsidRPr="006E198E" w:rsidRDefault="002A6ABB" w:rsidP="002A6ABB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 xml:space="preserve">logikbasierte </w:t>
            </w:r>
            <w:proofErr w:type="spellStart"/>
            <w:r w:rsidRPr="006E198E">
              <w:rPr>
                <w:color w:val="000000" w:themeColor="text1"/>
              </w:rPr>
              <w:t>Rule</w:t>
            </w:r>
            <w:proofErr w:type="spellEnd"/>
            <w:r w:rsidR="008D27C4">
              <w:rPr>
                <w:color w:val="000000" w:themeColor="text1"/>
              </w:rPr>
              <w:t>-E</w:t>
            </w:r>
            <w:r w:rsidRPr="006E198E">
              <w:rPr>
                <w:color w:val="000000" w:themeColor="text1"/>
              </w:rPr>
              <w:t>ngine</w:t>
            </w:r>
          </w:p>
          <w:p w14:paraId="272746F3" w14:textId="77777777" w:rsidR="002A6ABB" w:rsidRPr="006E198E" w:rsidRDefault="002A6ABB" w:rsidP="002A6ABB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Service für Statistiken im Smart Home</w:t>
            </w:r>
          </w:p>
          <w:p w14:paraId="28D99293" w14:textId="77777777" w:rsidR="002A6ABB" w:rsidRPr="006E198E" w:rsidRDefault="002A6ABB" w:rsidP="002A6ABB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User Management</w:t>
            </w:r>
          </w:p>
          <w:p w14:paraId="3DD8D104" w14:textId="77777777" w:rsidR="002A6ABB" w:rsidRPr="006E198E" w:rsidRDefault="002A6ABB" w:rsidP="002A6ABB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automatisierte Installationsroutinen</w:t>
            </w:r>
          </w:p>
          <w:p w14:paraId="7FCF40D1" w14:textId="6BA94487" w:rsidR="002A6ABB" w:rsidRPr="006E198E" w:rsidRDefault="002A6ABB" w:rsidP="003F7E99">
            <w:pPr>
              <w:rPr>
                <w:b/>
                <w:bCs/>
                <w:color w:val="000000" w:themeColor="text1"/>
                <w:lang w:val="en-US"/>
              </w:rPr>
            </w:pPr>
            <w:r w:rsidRPr="006E198E">
              <w:rPr>
                <w:color w:val="000000" w:themeColor="text1"/>
                <w:lang w:val="en-US"/>
              </w:rPr>
              <w:t xml:space="preserve">Java, OSGi, Python, </w:t>
            </w:r>
            <w:r w:rsidR="00EE29EC">
              <w:rPr>
                <w:color w:val="000000" w:themeColor="text1"/>
                <w:lang w:val="en-US"/>
              </w:rPr>
              <w:t xml:space="preserve">Typescript, </w:t>
            </w:r>
            <w:r w:rsidRPr="006E198E">
              <w:rPr>
                <w:color w:val="000000" w:themeColor="text1"/>
                <w:lang w:val="en-US"/>
              </w:rPr>
              <w:t xml:space="preserve">Angular, MongoDB, MQTT, LWM2M, Z-Wave, SML, M-Bus, </w:t>
            </w:r>
            <w:proofErr w:type="spellStart"/>
            <w:r w:rsidRPr="006E198E">
              <w:rPr>
                <w:color w:val="000000" w:themeColor="text1"/>
                <w:lang w:val="en-US"/>
              </w:rPr>
              <w:t>Yocto</w:t>
            </w:r>
            <w:proofErr w:type="spellEnd"/>
            <w:r w:rsidR="00215835" w:rsidRPr="006E198E">
              <w:rPr>
                <w:color w:val="000000" w:themeColor="text1"/>
                <w:lang w:val="en-US"/>
              </w:rPr>
              <w:t>, Docker</w:t>
            </w:r>
            <w:r w:rsidR="00EE29EC">
              <w:rPr>
                <w:color w:val="000000" w:themeColor="text1"/>
                <w:lang w:val="en-US"/>
              </w:rPr>
              <w:t>, REST</w:t>
            </w:r>
          </w:p>
        </w:tc>
      </w:tr>
    </w:tbl>
    <w:p w14:paraId="2B91F695" w14:textId="19AD6A2E" w:rsidR="002A6ABB" w:rsidRPr="002A6ABB" w:rsidRDefault="002A6ABB">
      <w:pPr>
        <w:rPr>
          <w:color w:val="79CBCA"/>
          <w:lang w:val="en-US"/>
        </w:rPr>
      </w:pPr>
    </w:p>
    <w:p w14:paraId="2CCF1518" w14:textId="77777777" w:rsidR="002A6ABB" w:rsidRPr="002A6ABB" w:rsidRDefault="002A6ABB">
      <w:pPr>
        <w:rPr>
          <w:color w:val="79CBCA"/>
          <w:lang w:val="en-US"/>
        </w:rPr>
      </w:pPr>
    </w:p>
    <w:tbl>
      <w:tblPr>
        <w:tblW w:w="8942" w:type="dxa"/>
        <w:tblInd w:w="3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42"/>
        <w:gridCol w:w="6300"/>
      </w:tblGrid>
      <w:tr w:rsidR="002A6ABB" w:rsidRPr="00A66E79" w14:paraId="4EE91E67" w14:textId="77777777" w:rsidTr="00DC2859">
        <w:trPr>
          <w:cantSplit/>
          <w:trHeight w:val="4724"/>
        </w:trPr>
        <w:tc>
          <w:tcPr>
            <w:tcW w:w="2642" w:type="dxa"/>
            <w:tcBorders>
              <w:bottom w:val="single" w:sz="4" w:space="0" w:color="C0C0C0"/>
            </w:tcBorders>
          </w:tcPr>
          <w:p w14:paraId="320EFED9" w14:textId="77777777" w:rsidR="002A6ABB" w:rsidRPr="006E198E" w:rsidRDefault="002A6ABB" w:rsidP="003F7E99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lastRenderedPageBreak/>
              <w:t>Zeitraum:</w:t>
            </w:r>
          </w:p>
          <w:p w14:paraId="6E26BF3D" w14:textId="4176B1DF" w:rsidR="004E5E44" w:rsidRDefault="004E5E44" w:rsidP="003F7E99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Auslastung:</w:t>
            </w:r>
          </w:p>
          <w:p w14:paraId="0453A80C" w14:textId="23EA4A07" w:rsidR="002A6ABB" w:rsidRPr="006E198E" w:rsidRDefault="002A6ABB" w:rsidP="003F7E99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Branche/Firma/Land:</w:t>
            </w:r>
          </w:p>
          <w:p w14:paraId="18628657" w14:textId="77777777" w:rsidR="002A6ABB" w:rsidRPr="006E198E" w:rsidRDefault="002A6ABB" w:rsidP="003F7E99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Projekttitel:</w:t>
            </w:r>
          </w:p>
          <w:p w14:paraId="16C87101" w14:textId="77777777" w:rsidR="002A6ABB" w:rsidRPr="006E198E" w:rsidRDefault="002A6ABB" w:rsidP="003F7E99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Rolle im Projekt:</w:t>
            </w:r>
          </w:p>
          <w:p w14:paraId="22A3EC16" w14:textId="77777777" w:rsidR="002A6ABB" w:rsidRPr="006E198E" w:rsidRDefault="002A6ABB" w:rsidP="003F7E99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Beschreibung:</w:t>
            </w:r>
          </w:p>
          <w:p w14:paraId="05A4CEBA" w14:textId="77777777" w:rsidR="002A6ABB" w:rsidRPr="006E198E" w:rsidRDefault="002A6ABB" w:rsidP="003F7E99">
            <w:pPr>
              <w:rPr>
                <w:color w:val="000000" w:themeColor="text1"/>
              </w:rPr>
            </w:pPr>
          </w:p>
          <w:p w14:paraId="1E9B7B08" w14:textId="77777777" w:rsidR="002A6ABB" w:rsidRPr="006E198E" w:rsidRDefault="002A6ABB" w:rsidP="003F7E99">
            <w:pPr>
              <w:rPr>
                <w:b/>
                <w:color w:val="000000" w:themeColor="text1"/>
              </w:rPr>
            </w:pPr>
          </w:p>
          <w:p w14:paraId="4DCBA3FE" w14:textId="77777777" w:rsidR="002A6ABB" w:rsidRPr="006E198E" w:rsidRDefault="002A6ABB" w:rsidP="003F7E99">
            <w:pPr>
              <w:rPr>
                <w:b/>
                <w:color w:val="000000" w:themeColor="text1"/>
              </w:rPr>
            </w:pPr>
          </w:p>
          <w:p w14:paraId="185F290F" w14:textId="77777777" w:rsidR="002A6ABB" w:rsidRPr="006E198E" w:rsidRDefault="002A6ABB" w:rsidP="003F7E99">
            <w:pPr>
              <w:rPr>
                <w:b/>
                <w:color w:val="000000" w:themeColor="text1"/>
              </w:rPr>
            </w:pPr>
          </w:p>
          <w:p w14:paraId="15B6D980" w14:textId="77777777" w:rsidR="002A6ABB" w:rsidRPr="006E198E" w:rsidRDefault="002A6ABB" w:rsidP="003F7E99">
            <w:pPr>
              <w:rPr>
                <w:b/>
                <w:color w:val="000000" w:themeColor="text1"/>
              </w:rPr>
            </w:pPr>
          </w:p>
          <w:p w14:paraId="22C2CE0E" w14:textId="77777777" w:rsidR="002A6ABB" w:rsidRPr="006E198E" w:rsidRDefault="002A6ABB" w:rsidP="003F7E99">
            <w:pPr>
              <w:rPr>
                <w:b/>
                <w:color w:val="000000" w:themeColor="text1"/>
              </w:rPr>
            </w:pPr>
          </w:p>
          <w:p w14:paraId="2667BEA9" w14:textId="77777777" w:rsidR="002A6ABB" w:rsidRPr="006E198E" w:rsidRDefault="002A6ABB" w:rsidP="003F7E99">
            <w:pPr>
              <w:rPr>
                <w:b/>
                <w:color w:val="000000" w:themeColor="text1"/>
              </w:rPr>
            </w:pPr>
          </w:p>
          <w:p w14:paraId="750A2F7C" w14:textId="77777777" w:rsidR="002A6ABB" w:rsidRPr="006E198E" w:rsidRDefault="002A6ABB" w:rsidP="003F7E99">
            <w:pPr>
              <w:rPr>
                <w:b/>
                <w:color w:val="000000" w:themeColor="text1"/>
              </w:rPr>
            </w:pPr>
          </w:p>
          <w:p w14:paraId="22CC9CF0" w14:textId="77777777" w:rsidR="002A6ABB" w:rsidRPr="006E198E" w:rsidRDefault="002A6ABB" w:rsidP="004E5E44">
            <w:pPr>
              <w:spacing w:line="360" w:lineRule="auto"/>
              <w:rPr>
                <w:b/>
                <w:color w:val="000000" w:themeColor="text1"/>
              </w:rPr>
            </w:pPr>
            <w:r w:rsidRPr="006E198E">
              <w:rPr>
                <w:b/>
                <w:color w:val="000000" w:themeColor="text1"/>
              </w:rPr>
              <w:t>Tools:</w:t>
            </w:r>
          </w:p>
        </w:tc>
        <w:tc>
          <w:tcPr>
            <w:tcW w:w="6300" w:type="dxa"/>
            <w:tcBorders>
              <w:bottom w:val="single" w:sz="4" w:space="0" w:color="C0C0C0"/>
            </w:tcBorders>
          </w:tcPr>
          <w:p w14:paraId="1EAD6474" w14:textId="54F928C5" w:rsidR="002A6ABB" w:rsidRPr="006E198E" w:rsidRDefault="00D642B6" w:rsidP="003F7E99">
            <w:pPr>
              <w:pStyle w:val="absatzerstezeile"/>
              <w:rPr>
                <w:color w:val="000000" w:themeColor="text1"/>
              </w:rPr>
            </w:pPr>
            <w:r>
              <w:rPr>
                <w:color w:val="000000" w:themeColor="text1"/>
              </w:rPr>
              <w:t>05/</w:t>
            </w:r>
            <w:r w:rsidR="002A6ABB" w:rsidRPr="006E198E">
              <w:rPr>
                <w:color w:val="000000" w:themeColor="text1"/>
              </w:rPr>
              <w:t xml:space="preserve">2015 – </w:t>
            </w:r>
            <w:r w:rsidR="00322DFE">
              <w:rPr>
                <w:color w:val="000000" w:themeColor="text1"/>
              </w:rPr>
              <w:t>02/</w:t>
            </w:r>
            <w:r w:rsidR="002A6ABB" w:rsidRPr="006E198E">
              <w:rPr>
                <w:color w:val="000000" w:themeColor="text1"/>
              </w:rPr>
              <w:t xml:space="preserve">2017 </w:t>
            </w:r>
          </w:p>
          <w:p w14:paraId="6BB64F1C" w14:textId="06B7595D" w:rsidR="004E5E44" w:rsidRDefault="004E5E44" w:rsidP="003F7E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20%</w:t>
            </w:r>
          </w:p>
          <w:p w14:paraId="7CF371A1" w14:textId="01927C47" w:rsidR="002A6ABB" w:rsidRPr="006E198E" w:rsidRDefault="002A6ABB" w:rsidP="003F7E99">
            <w:pPr>
              <w:rPr>
                <w:color w:val="000000" w:themeColor="text1"/>
              </w:rPr>
            </w:pPr>
            <w:proofErr w:type="spellStart"/>
            <w:r w:rsidRPr="006E198E">
              <w:rPr>
                <w:color w:val="000000" w:themeColor="text1"/>
              </w:rPr>
              <w:t>IoT</w:t>
            </w:r>
            <w:proofErr w:type="spellEnd"/>
            <w:r w:rsidRPr="006E198E">
              <w:rPr>
                <w:color w:val="000000" w:themeColor="text1"/>
              </w:rPr>
              <w:t xml:space="preserve"> / </w:t>
            </w:r>
            <w:proofErr w:type="spellStart"/>
            <w:r w:rsidRPr="006E198E">
              <w:rPr>
                <w:color w:val="000000" w:themeColor="text1"/>
              </w:rPr>
              <w:t>Safeguard</w:t>
            </w:r>
            <w:proofErr w:type="spellEnd"/>
            <w:r w:rsidRPr="006E198E">
              <w:rPr>
                <w:color w:val="000000" w:themeColor="text1"/>
              </w:rPr>
              <w:t xml:space="preserve"> Solutions GmbH / Schweiz</w:t>
            </w:r>
          </w:p>
          <w:p w14:paraId="225B363C" w14:textId="77777777" w:rsidR="002A6ABB" w:rsidRPr="006E198E" w:rsidRDefault="002A6ABB" w:rsidP="003F7E99">
            <w:pPr>
              <w:rPr>
                <w:bCs/>
                <w:color w:val="000000" w:themeColor="text1"/>
              </w:rPr>
            </w:pPr>
            <w:r w:rsidRPr="006E198E">
              <w:rPr>
                <w:bCs/>
                <w:color w:val="000000" w:themeColor="text1"/>
              </w:rPr>
              <w:t>Mobiles Notrufsystem</w:t>
            </w:r>
          </w:p>
          <w:p w14:paraId="203C624F" w14:textId="5E6F5173" w:rsidR="002A6ABB" w:rsidRPr="006E198E" w:rsidRDefault="002A6ABB" w:rsidP="003F7E99">
            <w:pPr>
              <w:rPr>
                <w:bCs/>
                <w:color w:val="000000" w:themeColor="text1"/>
              </w:rPr>
            </w:pPr>
            <w:r w:rsidRPr="006E198E">
              <w:rPr>
                <w:color w:val="000000" w:themeColor="text1"/>
              </w:rPr>
              <w:t>Projektleitung</w:t>
            </w:r>
            <w:r w:rsidR="00D642B6">
              <w:rPr>
                <w:color w:val="000000" w:themeColor="text1"/>
              </w:rPr>
              <w:t xml:space="preserve"> &amp; Unterstützung in der Entwicklung</w:t>
            </w:r>
          </w:p>
          <w:p w14:paraId="47942141" w14:textId="77777777" w:rsidR="002A6ABB" w:rsidRPr="006E198E" w:rsidRDefault="002A6ABB" w:rsidP="003F7E99">
            <w:p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Entwicklung und Pflege eines mobilen Notrufsystems für Freizeit und Arbeit. Bereitstellung einer administrativen Oberfläche zur Überwachung, Notruferkennung und Konfiguration von Mobilgeräten</w:t>
            </w:r>
          </w:p>
          <w:p w14:paraId="18CC8911" w14:textId="77777777" w:rsidR="002A6ABB" w:rsidRPr="006E198E" w:rsidRDefault="002A6ABB" w:rsidP="003F7E99">
            <w:p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Tätigkeiten in der Entwicklung:</w:t>
            </w:r>
          </w:p>
          <w:p w14:paraId="79B30B78" w14:textId="77777777" w:rsidR="002A6ABB" w:rsidRPr="006E198E" w:rsidRDefault="002A6ABB" w:rsidP="003F7E99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 xml:space="preserve">Bluetooth Low </w:t>
            </w:r>
            <w:proofErr w:type="spellStart"/>
            <w:r w:rsidRPr="006E198E">
              <w:rPr>
                <w:color w:val="000000" w:themeColor="text1"/>
              </w:rPr>
              <w:t>Energy</w:t>
            </w:r>
            <w:proofErr w:type="spellEnd"/>
            <w:r w:rsidRPr="006E198E">
              <w:rPr>
                <w:color w:val="000000" w:themeColor="text1"/>
              </w:rPr>
              <w:t xml:space="preserve"> </w:t>
            </w:r>
            <w:proofErr w:type="spellStart"/>
            <w:r w:rsidRPr="006E198E">
              <w:rPr>
                <w:color w:val="000000" w:themeColor="text1"/>
              </w:rPr>
              <w:t>Beacons</w:t>
            </w:r>
            <w:proofErr w:type="spellEnd"/>
          </w:p>
          <w:p w14:paraId="64CBE092" w14:textId="77777777" w:rsidR="002A6ABB" w:rsidRPr="006E198E" w:rsidRDefault="002A6ABB" w:rsidP="003F7E99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 xml:space="preserve">SMS, </w:t>
            </w:r>
            <w:proofErr w:type="spellStart"/>
            <w:r w:rsidRPr="006E198E">
              <w:rPr>
                <w:color w:val="000000" w:themeColor="text1"/>
              </w:rPr>
              <w:t>WebSocket</w:t>
            </w:r>
            <w:proofErr w:type="spellEnd"/>
          </w:p>
          <w:p w14:paraId="7C73231E" w14:textId="77777777" w:rsidR="002A6ABB" w:rsidRPr="006E198E" w:rsidRDefault="002A6ABB" w:rsidP="003F7E99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Alarmserver, Lizenzserver</w:t>
            </w:r>
          </w:p>
          <w:p w14:paraId="68172D2F" w14:textId="77777777" w:rsidR="002A6ABB" w:rsidRPr="006E198E" w:rsidRDefault="002A6ABB" w:rsidP="003F7E99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Eventhandling, Sensorüberwachung, Lokalisierung</w:t>
            </w:r>
          </w:p>
          <w:p w14:paraId="5C2D4481" w14:textId="77777777" w:rsidR="002A6ABB" w:rsidRPr="006E198E" w:rsidRDefault="002A6ABB" w:rsidP="003F7E99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Kalibrierung</w:t>
            </w:r>
          </w:p>
          <w:p w14:paraId="4FAA004C" w14:textId="77777777" w:rsidR="002A6ABB" w:rsidRPr="006E198E" w:rsidRDefault="002A6ABB" w:rsidP="003F7E99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Remote Konfiguration</w:t>
            </w:r>
          </w:p>
          <w:p w14:paraId="47DA51FB" w14:textId="77777777" w:rsidR="002A6ABB" w:rsidRPr="006E198E" w:rsidRDefault="002A6ABB" w:rsidP="003F7E99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proofErr w:type="spellStart"/>
            <w:r w:rsidRPr="006E198E">
              <w:rPr>
                <w:color w:val="000000" w:themeColor="text1"/>
              </w:rPr>
              <w:t>Widgets</w:t>
            </w:r>
            <w:proofErr w:type="spellEnd"/>
            <w:r w:rsidRPr="006E198E">
              <w:rPr>
                <w:color w:val="000000" w:themeColor="text1"/>
              </w:rPr>
              <w:t xml:space="preserve">, </w:t>
            </w:r>
            <w:proofErr w:type="spellStart"/>
            <w:r w:rsidRPr="006E198E">
              <w:rPr>
                <w:color w:val="000000" w:themeColor="text1"/>
              </w:rPr>
              <w:t>Flavors</w:t>
            </w:r>
            <w:proofErr w:type="spellEnd"/>
          </w:p>
          <w:p w14:paraId="1D87D304" w14:textId="77777777" w:rsidR="002A6ABB" w:rsidRPr="006E198E" w:rsidRDefault="002A6ABB" w:rsidP="003F7E99">
            <w:pPr>
              <w:pStyle w:val="ListParagraph"/>
              <w:numPr>
                <w:ilvl w:val="0"/>
                <w:numId w:val="41"/>
              </w:numPr>
              <w:rPr>
                <w:color w:val="000000" w:themeColor="text1"/>
              </w:rPr>
            </w:pPr>
            <w:proofErr w:type="spellStart"/>
            <w:r w:rsidRPr="006E198E">
              <w:rPr>
                <w:color w:val="000000" w:themeColor="text1"/>
              </w:rPr>
              <w:t>Sentry</w:t>
            </w:r>
            <w:proofErr w:type="spellEnd"/>
            <w:r w:rsidRPr="006E198E">
              <w:rPr>
                <w:color w:val="000000" w:themeColor="text1"/>
              </w:rPr>
              <w:t xml:space="preserve">, </w:t>
            </w:r>
            <w:proofErr w:type="spellStart"/>
            <w:r w:rsidRPr="006E198E">
              <w:rPr>
                <w:color w:val="000000" w:themeColor="text1"/>
              </w:rPr>
              <w:t>jUnit</w:t>
            </w:r>
            <w:proofErr w:type="spellEnd"/>
            <w:r w:rsidRPr="006E198E">
              <w:rPr>
                <w:color w:val="000000" w:themeColor="text1"/>
              </w:rPr>
              <w:t xml:space="preserve"> Tests</w:t>
            </w:r>
          </w:p>
          <w:p w14:paraId="7EB70934" w14:textId="3117F2C1" w:rsidR="002A6ABB" w:rsidRPr="006E198E" w:rsidRDefault="002A6ABB" w:rsidP="003F7E99">
            <w:pPr>
              <w:rPr>
                <w:b/>
                <w:bCs/>
                <w:color w:val="000000" w:themeColor="text1"/>
                <w:lang w:val="en-US"/>
              </w:rPr>
            </w:pPr>
            <w:r w:rsidRPr="006E198E">
              <w:rPr>
                <w:color w:val="000000" w:themeColor="text1"/>
                <w:lang w:val="en-US"/>
              </w:rPr>
              <w:t xml:space="preserve">Java, </w:t>
            </w:r>
            <w:r w:rsidR="007610FB" w:rsidRPr="006E198E">
              <w:rPr>
                <w:color w:val="000000" w:themeColor="text1"/>
                <w:lang w:val="en-US"/>
              </w:rPr>
              <w:t xml:space="preserve">Android, </w:t>
            </w:r>
            <w:proofErr w:type="spellStart"/>
            <w:r w:rsidR="007610FB" w:rsidRPr="006E198E">
              <w:rPr>
                <w:color w:val="000000" w:themeColor="text1"/>
                <w:lang w:val="en-US"/>
              </w:rPr>
              <w:t>Javascript</w:t>
            </w:r>
            <w:proofErr w:type="spellEnd"/>
          </w:p>
        </w:tc>
      </w:tr>
    </w:tbl>
    <w:p w14:paraId="4BCF582E" w14:textId="22FB9D4C" w:rsidR="002A6ABB" w:rsidRPr="006E198E" w:rsidRDefault="002A6ABB">
      <w:pPr>
        <w:rPr>
          <w:b/>
          <w:bCs/>
          <w:color w:val="000000" w:themeColor="text1"/>
          <w:lang w:val="en-US"/>
        </w:rPr>
      </w:pPr>
    </w:p>
    <w:tbl>
      <w:tblPr>
        <w:tblW w:w="8915" w:type="dxa"/>
        <w:tblInd w:w="3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6281"/>
      </w:tblGrid>
      <w:tr w:rsidR="006E198E" w:rsidRPr="00A66E79" w14:paraId="36CBAAC1" w14:textId="77777777" w:rsidTr="00AA304C">
        <w:trPr>
          <w:cantSplit/>
          <w:trHeight w:val="3794"/>
        </w:trPr>
        <w:tc>
          <w:tcPr>
            <w:tcW w:w="2634" w:type="dxa"/>
            <w:tcBorders>
              <w:bottom w:val="single" w:sz="4" w:space="0" w:color="C0C0C0"/>
            </w:tcBorders>
          </w:tcPr>
          <w:p w14:paraId="7E7665BA" w14:textId="77777777" w:rsidR="002A6ABB" w:rsidRPr="006E198E" w:rsidRDefault="002A6ABB" w:rsidP="002A6ABB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Zeitraum:</w:t>
            </w:r>
          </w:p>
          <w:p w14:paraId="6FC2C97A" w14:textId="3F67E7AD" w:rsidR="004E5E44" w:rsidRDefault="004E5E44" w:rsidP="002A6ABB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Auslastung:</w:t>
            </w:r>
          </w:p>
          <w:p w14:paraId="1F2987DC" w14:textId="42EBEBD3" w:rsidR="002A6ABB" w:rsidRPr="006E198E" w:rsidRDefault="002A6ABB" w:rsidP="002A6ABB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Branche/Firma/Land:</w:t>
            </w:r>
          </w:p>
          <w:p w14:paraId="174DBCFE" w14:textId="77777777" w:rsidR="002A6ABB" w:rsidRPr="006E198E" w:rsidRDefault="002A6ABB" w:rsidP="002A6ABB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Projekttitel:</w:t>
            </w:r>
          </w:p>
          <w:p w14:paraId="1C582D59" w14:textId="77777777" w:rsidR="002A6ABB" w:rsidRPr="006E198E" w:rsidRDefault="002A6ABB" w:rsidP="002A6ABB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Rolle im Projekt:</w:t>
            </w:r>
          </w:p>
          <w:p w14:paraId="7DD07756" w14:textId="77777777" w:rsidR="002A6ABB" w:rsidRPr="006E198E" w:rsidRDefault="002A6ABB" w:rsidP="002A6ABB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Beschreibung:</w:t>
            </w:r>
          </w:p>
          <w:p w14:paraId="417F0D70" w14:textId="77777777" w:rsidR="002A6ABB" w:rsidRPr="006E198E" w:rsidRDefault="002A6ABB" w:rsidP="002A6ABB">
            <w:pPr>
              <w:rPr>
                <w:b/>
                <w:bCs/>
                <w:color w:val="000000" w:themeColor="text1"/>
              </w:rPr>
            </w:pPr>
          </w:p>
          <w:p w14:paraId="42334A71" w14:textId="77777777" w:rsidR="002A6ABB" w:rsidRPr="006E198E" w:rsidRDefault="002A6ABB" w:rsidP="002A6ABB">
            <w:pPr>
              <w:rPr>
                <w:b/>
                <w:bCs/>
                <w:color w:val="000000" w:themeColor="text1"/>
              </w:rPr>
            </w:pPr>
          </w:p>
          <w:p w14:paraId="44BBB933" w14:textId="77777777" w:rsidR="002A6ABB" w:rsidRPr="006E198E" w:rsidRDefault="002A6ABB" w:rsidP="002A6ABB">
            <w:pPr>
              <w:rPr>
                <w:b/>
                <w:bCs/>
                <w:color w:val="000000" w:themeColor="text1"/>
              </w:rPr>
            </w:pPr>
          </w:p>
          <w:p w14:paraId="70BCC5CC" w14:textId="77777777" w:rsidR="002A6ABB" w:rsidRPr="006E198E" w:rsidRDefault="002A6ABB" w:rsidP="002A6ABB">
            <w:pPr>
              <w:rPr>
                <w:b/>
                <w:bCs/>
                <w:color w:val="000000" w:themeColor="text1"/>
              </w:rPr>
            </w:pPr>
          </w:p>
          <w:p w14:paraId="14FD0F02" w14:textId="77777777" w:rsidR="002A6ABB" w:rsidRPr="006E198E" w:rsidRDefault="002A6ABB" w:rsidP="002A6ABB">
            <w:pPr>
              <w:rPr>
                <w:b/>
                <w:bCs/>
                <w:color w:val="000000" w:themeColor="text1"/>
              </w:rPr>
            </w:pPr>
          </w:p>
          <w:p w14:paraId="6657C911" w14:textId="6C81D5CF" w:rsidR="002A6ABB" w:rsidRPr="006E198E" w:rsidRDefault="002A6ABB" w:rsidP="004E5E44">
            <w:pPr>
              <w:spacing w:before="200" w:line="360" w:lineRule="auto"/>
              <w:rPr>
                <w:b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Tools:</w:t>
            </w:r>
          </w:p>
        </w:tc>
        <w:tc>
          <w:tcPr>
            <w:tcW w:w="6281" w:type="dxa"/>
            <w:tcBorders>
              <w:bottom w:val="single" w:sz="4" w:space="0" w:color="C0C0C0"/>
            </w:tcBorders>
          </w:tcPr>
          <w:p w14:paraId="20274EAF" w14:textId="725CFCCA" w:rsidR="002A6ABB" w:rsidRPr="006E198E" w:rsidRDefault="00D642B6" w:rsidP="002A6ABB">
            <w:pPr>
              <w:pStyle w:val="absatzerstezeile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12/</w:t>
            </w:r>
            <w:r w:rsidR="002A6ABB" w:rsidRPr="006E198E">
              <w:rPr>
                <w:color w:val="000000" w:themeColor="text1"/>
                <w:lang w:val="en-US"/>
              </w:rPr>
              <w:t xml:space="preserve">2014 – </w:t>
            </w:r>
            <w:r>
              <w:rPr>
                <w:color w:val="000000" w:themeColor="text1"/>
                <w:lang w:val="en-US"/>
              </w:rPr>
              <w:t>01/</w:t>
            </w:r>
            <w:r w:rsidR="002A6ABB" w:rsidRPr="006E198E">
              <w:rPr>
                <w:color w:val="000000" w:themeColor="text1"/>
                <w:lang w:val="en-US"/>
              </w:rPr>
              <w:t xml:space="preserve">2015 </w:t>
            </w:r>
          </w:p>
          <w:p w14:paraId="121C4EF7" w14:textId="0DF654A0" w:rsidR="004E5E44" w:rsidRDefault="004E5E44" w:rsidP="002A6ABB">
            <w:pPr>
              <w:pStyle w:val="absatzerstezeile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100%</w:t>
            </w:r>
          </w:p>
          <w:p w14:paraId="1F025D81" w14:textId="102FBAC2" w:rsidR="002A6ABB" w:rsidRPr="004E5E44" w:rsidRDefault="002A6ABB" w:rsidP="002A6ABB">
            <w:pPr>
              <w:pStyle w:val="absatzerstezeile"/>
              <w:rPr>
                <w:color w:val="000000" w:themeColor="text1"/>
              </w:rPr>
            </w:pPr>
            <w:proofErr w:type="spellStart"/>
            <w:r w:rsidRPr="004E5E44">
              <w:rPr>
                <w:color w:val="000000" w:themeColor="text1"/>
              </w:rPr>
              <w:t>IoT</w:t>
            </w:r>
            <w:proofErr w:type="spellEnd"/>
            <w:r w:rsidRPr="004E5E44">
              <w:rPr>
                <w:color w:val="000000" w:themeColor="text1"/>
              </w:rPr>
              <w:t xml:space="preserve"> / </w:t>
            </w:r>
            <w:proofErr w:type="spellStart"/>
            <w:r w:rsidRPr="004E5E44">
              <w:rPr>
                <w:color w:val="000000" w:themeColor="text1"/>
              </w:rPr>
              <w:t>Elaborated</w:t>
            </w:r>
            <w:proofErr w:type="spellEnd"/>
            <w:r w:rsidRPr="004E5E44">
              <w:rPr>
                <w:color w:val="000000" w:themeColor="text1"/>
              </w:rPr>
              <w:t xml:space="preserve"> Networks GmbH / Deutschland</w:t>
            </w:r>
          </w:p>
          <w:p w14:paraId="38C9CDBE" w14:textId="77777777" w:rsidR="002A6ABB" w:rsidRPr="004E5E44" w:rsidRDefault="002A6ABB" w:rsidP="002A6ABB">
            <w:pPr>
              <w:pStyle w:val="absatzerstezeile"/>
              <w:rPr>
                <w:color w:val="000000" w:themeColor="text1"/>
              </w:rPr>
            </w:pPr>
            <w:r w:rsidRPr="004E5E44">
              <w:rPr>
                <w:color w:val="000000" w:themeColor="text1"/>
              </w:rPr>
              <w:t xml:space="preserve">JSON </w:t>
            </w:r>
            <w:proofErr w:type="spellStart"/>
            <w:r w:rsidRPr="004E5E44">
              <w:rPr>
                <w:color w:val="000000" w:themeColor="text1"/>
              </w:rPr>
              <w:t>RESTful</w:t>
            </w:r>
            <w:proofErr w:type="spellEnd"/>
            <w:r w:rsidRPr="004E5E44">
              <w:rPr>
                <w:color w:val="000000" w:themeColor="text1"/>
              </w:rPr>
              <w:t xml:space="preserve"> API</w:t>
            </w:r>
          </w:p>
          <w:p w14:paraId="30E6CE7C" w14:textId="77777777" w:rsidR="002A6ABB" w:rsidRPr="006E198E" w:rsidRDefault="002A6ABB" w:rsidP="002A6ABB">
            <w:pPr>
              <w:pStyle w:val="absatzerstezeile"/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Softwareentwicklung</w:t>
            </w:r>
          </w:p>
          <w:p w14:paraId="218C4A6F" w14:textId="77777777" w:rsidR="002A6ABB" w:rsidRPr="006E198E" w:rsidRDefault="002A6ABB" w:rsidP="002A6ABB">
            <w:pPr>
              <w:pStyle w:val="absatzerstezeile"/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 xml:space="preserve">Entwicklung einer JSON </w:t>
            </w:r>
            <w:proofErr w:type="spellStart"/>
            <w:r w:rsidRPr="006E198E">
              <w:rPr>
                <w:color w:val="000000" w:themeColor="text1"/>
              </w:rPr>
              <w:t>RESTful</w:t>
            </w:r>
            <w:proofErr w:type="spellEnd"/>
            <w:r w:rsidRPr="006E198E">
              <w:rPr>
                <w:color w:val="000000" w:themeColor="text1"/>
              </w:rPr>
              <w:t xml:space="preserve"> API zur Überwachung und Bedienung des </w:t>
            </w:r>
            <w:proofErr w:type="spellStart"/>
            <w:r w:rsidRPr="006E198E">
              <w:rPr>
                <w:color w:val="000000" w:themeColor="text1"/>
              </w:rPr>
              <w:t>hauseigenenen</w:t>
            </w:r>
            <w:proofErr w:type="spellEnd"/>
            <w:r w:rsidRPr="006E198E">
              <w:rPr>
                <w:color w:val="000000" w:themeColor="text1"/>
              </w:rPr>
              <w:t xml:space="preserve"> </w:t>
            </w:r>
            <w:proofErr w:type="spellStart"/>
            <w:r w:rsidRPr="006E198E">
              <w:rPr>
                <w:color w:val="000000" w:themeColor="text1"/>
              </w:rPr>
              <w:t>WireGate</w:t>
            </w:r>
            <w:proofErr w:type="spellEnd"/>
            <w:r w:rsidRPr="006E198E">
              <w:rPr>
                <w:color w:val="000000" w:themeColor="text1"/>
              </w:rPr>
              <w:t xml:space="preserve"> Multifunktionsgateway zur Steuerung angeschlossener KNX und 1-Wire Komponenten</w:t>
            </w:r>
          </w:p>
          <w:p w14:paraId="1E104092" w14:textId="77777777" w:rsidR="002A6ABB" w:rsidRPr="006E198E" w:rsidRDefault="002A6ABB" w:rsidP="002A6ABB">
            <w:p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Tätigkeiten in der Entwicklung:</w:t>
            </w:r>
          </w:p>
          <w:p w14:paraId="7089D603" w14:textId="77777777" w:rsidR="002A6ABB" w:rsidRPr="006E198E" w:rsidRDefault="002A6ABB" w:rsidP="002A6ABB">
            <w:pPr>
              <w:pStyle w:val="ListParagraph"/>
              <w:numPr>
                <w:ilvl w:val="0"/>
                <w:numId w:val="42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Systemkonfiguration</w:t>
            </w:r>
          </w:p>
          <w:p w14:paraId="72E41B09" w14:textId="77777777" w:rsidR="002A6ABB" w:rsidRPr="006E198E" w:rsidRDefault="002A6ABB" w:rsidP="002A6ABB">
            <w:pPr>
              <w:pStyle w:val="ListParagraph"/>
              <w:numPr>
                <w:ilvl w:val="0"/>
                <w:numId w:val="42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Ansteuerung 1-Wire &amp; KNX</w:t>
            </w:r>
          </w:p>
          <w:p w14:paraId="33EE227B" w14:textId="77777777" w:rsidR="002A6ABB" w:rsidRPr="006E198E" w:rsidRDefault="002A6ABB" w:rsidP="002A6ABB">
            <w:pPr>
              <w:pStyle w:val="ListParagraph"/>
              <w:numPr>
                <w:ilvl w:val="0"/>
                <w:numId w:val="42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Webserver &amp; API für Frontend</w:t>
            </w:r>
          </w:p>
          <w:p w14:paraId="08FC7180" w14:textId="342437EA" w:rsidR="002A6ABB" w:rsidRPr="006E198E" w:rsidRDefault="002A6ABB" w:rsidP="002A6ABB">
            <w:pPr>
              <w:pStyle w:val="ListParagraph"/>
              <w:numPr>
                <w:ilvl w:val="0"/>
                <w:numId w:val="42"/>
              </w:num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Cross-</w:t>
            </w:r>
            <w:proofErr w:type="spellStart"/>
            <w:r w:rsidRPr="006E198E">
              <w:rPr>
                <w:color w:val="000000" w:themeColor="text1"/>
              </w:rPr>
              <w:t>Compiling</w:t>
            </w:r>
            <w:proofErr w:type="spellEnd"/>
          </w:p>
          <w:p w14:paraId="28C8B4C5" w14:textId="43F4B487" w:rsidR="002A6ABB" w:rsidRPr="006B19F9" w:rsidRDefault="002A6ABB" w:rsidP="002A6ABB">
            <w:pPr>
              <w:rPr>
                <w:b/>
                <w:bCs/>
                <w:color w:val="000000" w:themeColor="text1"/>
                <w:lang w:val="en-US"/>
              </w:rPr>
            </w:pPr>
            <w:r w:rsidRPr="006B19F9">
              <w:rPr>
                <w:color w:val="000000" w:themeColor="text1"/>
                <w:lang w:val="en-US"/>
              </w:rPr>
              <w:t>Python, 1-Wire, KNX</w:t>
            </w:r>
          </w:p>
        </w:tc>
      </w:tr>
    </w:tbl>
    <w:p w14:paraId="29CE4327" w14:textId="5BDB2CDE" w:rsidR="002A6ABB" w:rsidRDefault="002A6ABB">
      <w:pPr>
        <w:rPr>
          <w:b/>
          <w:bCs/>
          <w:color w:val="79CBCA"/>
          <w:lang w:val="en-US"/>
        </w:rPr>
      </w:pPr>
    </w:p>
    <w:tbl>
      <w:tblPr>
        <w:tblW w:w="8942" w:type="dxa"/>
        <w:tblInd w:w="3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42"/>
        <w:gridCol w:w="6300"/>
      </w:tblGrid>
      <w:tr w:rsidR="006E198E" w:rsidRPr="00BC70E1" w14:paraId="7F9B7E9F" w14:textId="77777777" w:rsidTr="00EE29EC">
        <w:trPr>
          <w:cantSplit/>
          <w:trHeight w:val="8178"/>
        </w:trPr>
        <w:tc>
          <w:tcPr>
            <w:tcW w:w="2642" w:type="dxa"/>
            <w:tcBorders>
              <w:bottom w:val="single" w:sz="4" w:space="0" w:color="C0C0C0"/>
            </w:tcBorders>
          </w:tcPr>
          <w:p w14:paraId="28EBEB68" w14:textId="77777777" w:rsidR="00AA304C" w:rsidRPr="006E198E" w:rsidRDefault="00AA304C" w:rsidP="00AA304C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lastRenderedPageBreak/>
              <w:t>Zeitraum:</w:t>
            </w:r>
          </w:p>
          <w:p w14:paraId="6817CC89" w14:textId="6C23384E" w:rsidR="004E5E44" w:rsidRDefault="004E5E44" w:rsidP="00AA304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Auslastung:</w:t>
            </w:r>
          </w:p>
          <w:p w14:paraId="7DB2B0F2" w14:textId="3E19351F" w:rsidR="00AA304C" w:rsidRPr="006E198E" w:rsidRDefault="00AA304C" w:rsidP="00AA304C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Branche/Firma/Land:</w:t>
            </w:r>
          </w:p>
          <w:p w14:paraId="4B3B2EA5" w14:textId="77777777" w:rsidR="00AA304C" w:rsidRPr="006E198E" w:rsidRDefault="00AA304C" w:rsidP="00AA304C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Projekttitel:</w:t>
            </w:r>
          </w:p>
          <w:p w14:paraId="38795E29" w14:textId="77777777" w:rsidR="00AA304C" w:rsidRPr="006E198E" w:rsidRDefault="00AA304C" w:rsidP="00AA304C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Rolle im Projekt:</w:t>
            </w:r>
          </w:p>
          <w:p w14:paraId="231E2C27" w14:textId="77777777" w:rsidR="00AA304C" w:rsidRPr="006E198E" w:rsidRDefault="00AA304C" w:rsidP="00AA304C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Beschreibung:</w:t>
            </w:r>
          </w:p>
          <w:p w14:paraId="5790A52A" w14:textId="77777777" w:rsidR="00AA304C" w:rsidRPr="006E198E" w:rsidRDefault="00AA304C" w:rsidP="00AA304C">
            <w:pPr>
              <w:rPr>
                <w:color w:val="000000" w:themeColor="text1"/>
              </w:rPr>
            </w:pPr>
          </w:p>
          <w:p w14:paraId="631D23A8" w14:textId="77777777" w:rsidR="00AA304C" w:rsidRPr="006E198E" w:rsidRDefault="00AA304C" w:rsidP="00AA304C">
            <w:pPr>
              <w:rPr>
                <w:color w:val="000000" w:themeColor="text1"/>
              </w:rPr>
            </w:pPr>
          </w:p>
          <w:p w14:paraId="6FEDD758" w14:textId="77777777" w:rsidR="00AA304C" w:rsidRPr="006E198E" w:rsidRDefault="00AA304C" w:rsidP="00AA304C">
            <w:pPr>
              <w:rPr>
                <w:color w:val="000000" w:themeColor="text1"/>
              </w:rPr>
            </w:pPr>
          </w:p>
          <w:p w14:paraId="126B39B7" w14:textId="77777777" w:rsidR="00AA304C" w:rsidRPr="006E198E" w:rsidRDefault="00AA304C" w:rsidP="00AA304C">
            <w:pPr>
              <w:rPr>
                <w:color w:val="000000" w:themeColor="text1"/>
              </w:rPr>
            </w:pPr>
          </w:p>
          <w:p w14:paraId="3691E6F1" w14:textId="77777777" w:rsidR="00AA304C" w:rsidRPr="006E198E" w:rsidRDefault="00AA304C" w:rsidP="00AA304C">
            <w:pPr>
              <w:rPr>
                <w:color w:val="000000" w:themeColor="text1"/>
              </w:rPr>
            </w:pPr>
          </w:p>
          <w:p w14:paraId="16556DA4" w14:textId="77777777" w:rsidR="00AA304C" w:rsidRPr="006E198E" w:rsidRDefault="00AA304C" w:rsidP="00AA304C">
            <w:pPr>
              <w:rPr>
                <w:color w:val="000000" w:themeColor="text1"/>
              </w:rPr>
            </w:pPr>
          </w:p>
          <w:p w14:paraId="665BE7FF" w14:textId="77777777" w:rsidR="00AA304C" w:rsidRPr="006E198E" w:rsidRDefault="00AA304C" w:rsidP="00AA304C">
            <w:pPr>
              <w:rPr>
                <w:color w:val="000000" w:themeColor="text1"/>
              </w:rPr>
            </w:pPr>
          </w:p>
          <w:p w14:paraId="6EDFFD0C" w14:textId="77777777" w:rsidR="00AA304C" w:rsidRPr="006E198E" w:rsidRDefault="00AA304C" w:rsidP="00AA304C">
            <w:pPr>
              <w:rPr>
                <w:color w:val="000000" w:themeColor="text1"/>
              </w:rPr>
            </w:pPr>
          </w:p>
          <w:p w14:paraId="21FBA647" w14:textId="77777777" w:rsidR="00AA304C" w:rsidRPr="006E198E" w:rsidRDefault="00AA304C" w:rsidP="00AA304C">
            <w:pPr>
              <w:rPr>
                <w:color w:val="000000" w:themeColor="text1"/>
              </w:rPr>
            </w:pPr>
          </w:p>
          <w:p w14:paraId="4E26C171" w14:textId="77777777" w:rsidR="00AA304C" w:rsidRPr="006E198E" w:rsidRDefault="00AA304C" w:rsidP="00AA304C">
            <w:pPr>
              <w:rPr>
                <w:color w:val="000000" w:themeColor="text1"/>
              </w:rPr>
            </w:pPr>
          </w:p>
          <w:p w14:paraId="3FD7E91D" w14:textId="77777777" w:rsidR="00AA304C" w:rsidRPr="006E198E" w:rsidRDefault="00AA304C" w:rsidP="00AA304C">
            <w:pPr>
              <w:rPr>
                <w:color w:val="000000" w:themeColor="text1"/>
              </w:rPr>
            </w:pPr>
          </w:p>
          <w:p w14:paraId="5916C7F0" w14:textId="77777777" w:rsidR="00AA304C" w:rsidRPr="006E198E" w:rsidRDefault="00AA304C" w:rsidP="00AA304C">
            <w:pPr>
              <w:rPr>
                <w:color w:val="000000" w:themeColor="text1"/>
              </w:rPr>
            </w:pPr>
          </w:p>
          <w:p w14:paraId="5A012A30" w14:textId="77777777" w:rsidR="00AA304C" w:rsidRPr="006E198E" w:rsidRDefault="00AA304C" w:rsidP="00AA304C">
            <w:pPr>
              <w:rPr>
                <w:color w:val="000000" w:themeColor="text1"/>
              </w:rPr>
            </w:pPr>
          </w:p>
          <w:p w14:paraId="79BC51C5" w14:textId="77777777" w:rsidR="00AA304C" w:rsidRPr="006E198E" w:rsidRDefault="00AA304C" w:rsidP="00AA304C">
            <w:pPr>
              <w:rPr>
                <w:color w:val="000000" w:themeColor="text1"/>
              </w:rPr>
            </w:pPr>
          </w:p>
          <w:p w14:paraId="4899E6B4" w14:textId="77777777" w:rsidR="00AA304C" w:rsidRPr="006E198E" w:rsidRDefault="00AA304C" w:rsidP="00AA304C">
            <w:pPr>
              <w:rPr>
                <w:color w:val="000000" w:themeColor="text1"/>
              </w:rPr>
            </w:pPr>
          </w:p>
          <w:p w14:paraId="53347635" w14:textId="77777777" w:rsidR="00AA304C" w:rsidRPr="006E198E" w:rsidRDefault="00AA304C" w:rsidP="00AA304C">
            <w:pPr>
              <w:rPr>
                <w:color w:val="000000" w:themeColor="text1"/>
              </w:rPr>
            </w:pPr>
          </w:p>
          <w:p w14:paraId="1EA7C1E6" w14:textId="77777777" w:rsidR="00AA304C" w:rsidRPr="006E198E" w:rsidRDefault="00AA304C" w:rsidP="00AA304C">
            <w:pPr>
              <w:rPr>
                <w:color w:val="000000" w:themeColor="text1"/>
              </w:rPr>
            </w:pPr>
          </w:p>
          <w:p w14:paraId="6060D937" w14:textId="77777777" w:rsidR="00154BFD" w:rsidRDefault="00154BFD" w:rsidP="00877087">
            <w:pPr>
              <w:spacing w:before="240"/>
              <w:rPr>
                <w:b/>
                <w:color w:val="000000" w:themeColor="text1"/>
              </w:rPr>
            </w:pPr>
          </w:p>
          <w:p w14:paraId="52B012F5" w14:textId="6207CD6E" w:rsidR="00AA304C" w:rsidRPr="006E198E" w:rsidRDefault="00AA304C" w:rsidP="004E5E44">
            <w:pPr>
              <w:spacing w:before="20" w:line="600" w:lineRule="auto"/>
              <w:rPr>
                <w:b/>
                <w:color w:val="000000" w:themeColor="text1"/>
              </w:rPr>
            </w:pPr>
            <w:r w:rsidRPr="006E198E">
              <w:rPr>
                <w:b/>
                <w:color w:val="000000" w:themeColor="text1"/>
              </w:rPr>
              <w:t>Tools:</w:t>
            </w:r>
          </w:p>
        </w:tc>
        <w:tc>
          <w:tcPr>
            <w:tcW w:w="6300" w:type="dxa"/>
            <w:tcBorders>
              <w:bottom w:val="single" w:sz="4" w:space="0" w:color="C0C0C0"/>
            </w:tcBorders>
          </w:tcPr>
          <w:p w14:paraId="0A014B5C" w14:textId="7CE588A6" w:rsidR="00AA304C" w:rsidRPr="006E198E" w:rsidRDefault="00D642B6" w:rsidP="00AA304C">
            <w:pPr>
              <w:pStyle w:val="absatzerstezeile"/>
              <w:rPr>
                <w:color w:val="000000" w:themeColor="text1"/>
              </w:rPr>
            </w:pPr>
            <w:r>
              <w:rPr>
                <w:color w:val="000000" w:themeColor="text1"/>
              </w:rPr>
              <w:t>03/</w:t>
            </w:r>
            <w:r w:rsidR="00AA304C" w:rsidRPr="006E198E">
              <w:rPr>
                <w:color w:val="000000" w:themeColor="text1"/>
              </w:rPr>
              <w:t xml:space="preserve">2013 – </w:t>
            </w:r>
            <w:r>
              <w:rPr>
                <w:color w:val="000000" w:themeColor="text1"/>
              </w:rPr>
              <w:t>12/</w:t>
            </w:r>
            <w:r w:rsidR="00AA304C" w:rsidRPr="006E198E">
              <w:rPr>
                <w:color w:val="000000" w:themeColor="text1"/>
              </w:rPr>
              <w:t xml:space="preserve">2014 </w:t>
            </w:r>
          </w:p>
          <w:p w14:paraId="4D9FE339" w14:textId="00D9E840" w:rsidR="004E5E44" w:rsidRDefault="004E5E44" w:rsidP="00AA304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100%</w:t>
            </w:r>
            <w:r w:rsidR="00EE29EC">
              <w:rPr>
                <w:color w:val="000000" w:themeColor="text1"/>
              </w:rPr>
              <w:t xml:space="preserve"> ++</w:t>
            </w:r>
          </w:p>
          <w:p w14:paraId="6EB4B633" w14:textId="1E340B3D" w:rsidR="00AA304C" w:rsidRPr="006E198E" w:rsidRDefault="00AA304C" w:rsidP="00AA304C">
            <w:pPr>
              <w:rPr>
                <w:color w:val="000000" w:themeColor="text1"/>
              </w:rPr>
            </w:pPr>
            <w:proofErr w:type="spellStart"/>
            <w:r w:rsidRPr="006E198E">
              <w:rPr>
                <w:color w:val="000000" w:themeColor="text1"/>
              </w:rPr>
              <w:t>IoT</w:t>
            </w:r>
            <w:proofErr w:type="spellEnd"/>
            <w:r w:rsidRPr="006E198E">
              <w:rPr>
                <w:color w:val="000000" w:themeColor="text1"/>
              </w:rPr>
              <w:t xml:space="preserve"> / </w:t>
            </w:r>
            <w:proofErr w:type="gramStart"/>
            <w:r w:rsidRPr="006E198E">
              <w:rPr>
                <w:color w:val="000000" w:themeColor="text1"/>
              </w:rPr>
              <w:t>eigenes Startup</w:t>
            </w:r>
            <w:proofErr w:type="gramEnd"/>
            <w:r w:rsidRPr="006E198E">
              <w:rPr>
                <w:color w:val="000000" w:themeColor="text1"/>
              </w:rPr>
              <w:t xml:space="preserve"> / Deutschland</w:t>
            </w:r>
          </w:p>
          <w:p w14:paraId="25BEC20F" w14:textId="77777777" w:rsidR="00AA304C" w:rsidRPr="006E198E" w:rsidRDefault="00AA304C" w:rsidP="00AA304C">
            <w:pPr>
              <w:rPr>
                <w:bCs/>
                <w:color w:val="000000" w:themeColor="text1"/>
              </w:rPr>
            </w:pPr>
            <w:proofErr w:type="spellStart"/>
            <w:r w:rsidRPr="006E198E">
              <w:rPr>
                <w:bCs/>
                <w:color w:val="000000" w:themeColor="text1"/>
              </w:rPr>
              <w:t>myHOA</w:t>
            </w:r>
            <w:proofErr w:type="spellEnd"/>
            <w:r w:rsidRPr="006E198E">
              <w:rPr>
                <w:bCs/>
                <w:color w:val="000000" w:themeColor="text1"/>
              </w:rPr>
              <w:t xml:space="preserve"> Smart Home</w:t>
            </w:r>
          </w:p>
          <w:p w14:paraId="222772EC" w14:textId="77777777" w:rsidR="00AA304C" w:rsidRPr="006E198E" w:rsidRDefault="00AA304C" w:rsidP="00AA304C">
            <w:pPr>
              <w:rPr>
                <w:bCs/>
                <w:color w:val="000000" w:themeColor="text1"/>
              </w:rPr>
            </w:pPr>
            <w:r w:rsidRPr="006E198E">
              <w:rPr>
                <w:color w:val="000000" w:themeColor="text1"/>
              </w:rPr>
              <w:t>Softwareentwicklung &amp; Management</w:t>
            </w:r>
          </w:p>
          <w:p w14:paraId="5E70876C" w14:textId="77777777" w:rsidR="00AA304C" w:rsidRPr="006E198E" w:rsidRDefault="00AA304C" w:rsidP="00AA304C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color w:val="000000" w:themeColor="text1"/>
              </w:rPr>
              <w:t>Erstellung eines Smart Home Systems zur Steuerung aller auf dem Markt existierender Technologien aus einer Hand</w:t>
            </w:r>
          </w:p>
          <w:p w14:paraId="1E082336" w14:textId="77777777" w:rsidR="00AA304C" w:rsidRPr="006E198E" w:rsidRDefault="00AA304C" w:rsidP="00AA304C">
            <w:pPr>
              <w:pStyle w:val="aufz01"/>
              <w:numPr>
                <w:ilvl w:val="0"/>
                <w:numId w:val="0"/>
              </w:numPr>
              <w:suppressAutoHyphens/>
              <w:ind w:left="170" w:hanging="170"/>
              <w:rPr>
                <w:color w:val="000000" w:themeColor="text1"/>
                <w:lang w:val="de-DE"/>
              </w:rPr>
            </w:pPr>
          </w:p>
          <w:p w14:paraId="393B9473" w14:textId="77777777" w:rsidR="00AA304C" w:rsidRPr="006E198E" w:rsidRDefault="00AA304C" w:rsidP="00AA304C">
            <w:pPr>
              <w:pStyle w:val="aufz01"/>
              <w:numPr>
                <w:ilvl w:val="0"/>
                <w:numId w:val="0"/>
              </w:numPr>
              <w:suppressAutoHyphens/>
              <w:rPr>
                <w:color w:val="000000" w:themeColor="text1"/>
                <w:lang w:val="de-DE"/>
              </w:rPr>
            </w:pPr>
            <w:r w:rsidRPr="006E198E">
              <w:rPr>
                <w:color w:val="000000" w:themeColor="text1"/>
                <w:lang w:val="de-DE"/>
              </w:rPr>
              <w:t>Allgemeine Tätigkeiten:</w:t>
            </w:r>
          </w:p>
          <w:p w14:paraId="3DBAE4B5" w14:textId="77777777" w:rsidR="00AA304C" w:rsidRPr="006E198E" w:rsidRDefault="00AA304C" w:rsidP="00AA304C">
            <w:pPr>
              <w:pStyle w:val="aufz01"/>
              <w:numPr>
                <w:ilvl w:val="0"/>
                <w:numId w:val="38"/>
              </w:numPr>
              <w:suppressAutoHyphens/>
              <w:rPr>
                <w:color w:val="000000" w:themeColor="text1"/>
                <w:lang w:val="de-DE"/>
              </w:rPr>
            </w:pPr>
            <w:r w:rsidRPr="006E198E">
              <w:rPr>
                <w:color w:val="000000" w:themeColor="text1"/>
                <w:lang w:val="de-DE"/>
              </w:rPr>
              <w:t>Businessplan, Finanzplanung, Kapitalbedarfsplanung, Absichtserklärungen, Geheimhaltungsvereinbarungen, Vertriebsplanung, Marktanalyse</w:t>
            </w:r>
          </w:p>
          <w:p w14:paraId="45E4C0EE" w14:textId="77777777" w:rsidR="00AA304C" w:rsidRPr="006E198E" w:rsidRDefault="00AA304C" w:rsidP="00AA304C">
            <w:pPr>
              <w:pStyle w:val="aufz01"/>
              <w:numPr>
                <w:ilvl w:val="0"/>
                <w:numId w:val="38"/>
              </w:numPr>
              <w:suppressAutoHyphens/>
              <w:rPr>
                <w:color w:val="000000" w:themeColor="text1"/>
                <w:lang w:val="de-DE"/>
              </w:rPr>
            </w:pPr>
            <w:r w:rsidRPr="006E198E">
              <w:rPr>
                <w:color w:val="000000" w:themeColor="text1"/>
                <w:lang w:val="de-DE"/>
              </w:rPr>
              <w:t>Unternehmensplanung, Markteintrittsstrategien, Meilensteinplanung, Personalplanung</w:t>
            </w:r>
          </w:p>
          <w:p w14:paraId="73CA47BE" w14:textId="77777777" w:rsidR="00AA304C" w:rsidRPr="006E198E" w:rsidRDefault="00AA304C" w:rsidP="00AA304C">
            <w:pPr>
              <w:pStyle w:val="aufz01"/>
              <w:numPr>
                <w:ilvl w:val="0"/>
                <w:numId w:val="38"/>
              </w:numPr>
              <w:suppressAutoHyphens/>
              <w:rPr>
                <w:color w:val="000000" w:themeColor="text1"/>
                <w:lang w:val="de-DE"/>
              </w:rPr>
            </w:pPr>
            <w:r w:rsidRPr="006E198E">
              <w:rPr>
                <w:color w:val="000000" w:themeColor="text1"/>
                <w:lang w:val="de-DE"/>
              </w:rPr>
              <w:t>Kooperations- und Vertriebspartnerverhandlungen</w:t>
            </w:r>
          </w:p>
          <w:p w14:paraId="322F49B2" w14:textId="77777777" w:rsidR="00AA304C" w:rsidRPr="006E198E" w:rsidRDefault="00AA304C" w:rsidP="00AA304C">
            <w:pPr>
              <w:pStyle w:val="aufz01"/>
              <w:numPr>
                <w:ilvl w:val="0"/>
                <w:numId w:val="38"/>
              </w:numPr>
              <w:suppressAutoHyphens/>
              <w:rPr>
                <w:color w:val="000000" w:themeColor="text1"/>
                <w:lang w:val="de-DE"/>
              </w:rPr>
            </w:pPr>
            <w:r w:rsidRPr="006E198E">
              <w:rPr>
                <w:color w:val="000000" w:themeColor="text1"/>
                <w:lang w:val="de-DE"/>
              </w:rPr>
              <w:t xml:space="preserve">Elevator Pitch, </w:t>
            </w:r>
            <w:proofErr w:type="spellStart"/>
            <w:r w:rsidRPr="006E198E">
              <w:rPr>
                <w:color w:val="000000" w:themeColor="text1"/>
                <w:lang w:val="de-DE"/>
              </w:rPr>
              <w:t>Gründerwettbewerb</w:t>
            </w:r>
            <w:proofErr w:type="spellEnd"/>
          </w:p>
          <w:p w14:paraId="5B2B0D4D" w14:textId="77777777" w:rsidR="00AA304C" w:rsidRPr="006E198E" w:rsidRDefault="00AA304C" w:rsidP="00AA304C">
            <w:pPr>
              <w:pStyle w:val="aufz01"/>
              <w:numPr>
                <w:ilvl w:val="0"/>
                <w:numId w:val="38"/>
              </w:numPr>
              <w:suppressAutoHyphens/>
              <w:rPr>
                <w:color w:val="000000" w:themeColor="text1"/>
                <w:lang w:val="de-DE"/>
              </w:rPr>
            </w:pPr>
            <w:r w:rsidRPr="006E198E">
              <w:rPr>
                <w:color w:val="000000" w:themeColor="text1"/>
                <w:lang w:val="de-DE"/>
              </w:rPr>
              <w:t>Forschungsanträge, Venture-Capital</w:t>
            </w:r>
          </w:p>
          <w:p w14:paraId="1DAA226F" w14:textId="77777777" w:rsidR="00AA304C" w:rsidRPr="006E198E" w:rsidRDefault="00AA304C" w:rsidP="00AA304C">
            <w:pPr>
              <w:pStyle w:val="aufz01"/>
              <w:numPr>
                <w:ilvl w:val="0"/>
                <w:numId w:val="38"/>
              </w:numPr>
              <w:suppressAutoHyphens/>
              <w:rPr>
                <w:color w:val="000000" w:themeColor="text1"/>
                <w:lang w:val="de-DE"/>
              </w:rPr>
            </w:pPr>
            <w:r w:rsidRPr="006E198E">
              <w:rPr>
                <w:color w:val="000000" w:themeColor="text1"/>
                <w:lang w:val="de-DE"/>
              </w:rPr>
              <w:t>Messestand, Demonstrator, Flyer, Corporate Design, Präsentationen</w:t>
            </w:r>
          </w:p>
          <w:p w14:paraId="22F7BF89" w14:textId="77777777" w:rsidR="00AA304C" w:rsidRPr="006E198E" w:rsidRDefault="00AA304C" w:rsidP="00AA304C">
            <w:pPr>
              <w:pStyle w:val="aufz01"/>
              <w:numPr>
                <w:ilvl w:val="0"/>
                <w:numId w:val="0"/>
              </w:numPr>
              <w:suppressAutoHyphens/>
              <w:ind w:left="170" w:hanging="170"/>
              <w:rPr>
                <w:color w:val="000000" w:themeColor="text1"/>
                <w:lang w:val="de-DE"/>
              </w:rPr>
            </w:pPr>
          </w:p>
          <w:p w14:paraId="157BC1FD" w14:textId="77777777" w:rsidR="00AA304C" w:rsidRPr="006E198E" w:rsidRDefault="00AA304C" w:rsidP="00AA304C">
            <w:pPr>
              <w:pStyle w:val="aufz01"/>
              <w:numPr>
                <w:ilvl w:val="0"/>
                <w:numId w:val="0"/>
              </w:numPr>
              <w:suppressAutoHyphens/>
              <w:ind w:left="170" w:hanging="170"/>
              <w:rPr>
                <w:color w:val="000000" w:themeColor="text1"/>
                <w:lang w:val="de-DE"/>
              </w:rPr>
            </w:pPr>
            <w:r w:rsidRPr="006E198E">
              <w:rPr>
                <w:color w:val="000000" w:themeColor="text1"/>
                <w:lang w:val="de-DE"/>
              </w:rPr>
              <w:t>Tätigkeiten in der Entwicklung:</w:t>
            </w:r>
          </w:p>
          <w:p w14:paraId="47CDCADF" w14:textId="08FF3200" w:rsidR="00AA304C" w:rsidRPr="006E198E" w:rsidRDefault="00AA304C" w:rsidP="00AA304C">
            <w:pPr>
              <w:pStyle w:val="aufz01"/>
              <w:numPr>
                <w:ilvl w:val="0"/>
                <w:numId w:val="39"/>
              </w:numPr>
              <w:suppressAutoHyphens/>
              <w:rPr>
                <w:color w:val="000000" w:themeColor="text1"/>
                <w:lang w:val="de-DE"/>
              </w:rPr>
            </w:pPr>
            <w:r w:rsidRPr="006E198E">
              <w:rPr>
                <w:color w:val="000000" w:themeColor="text1"/>
                <w:lang w:val="de-DE"/>
              </w:rPr>
              <w:t>Erstellung eines Linux Betriebssystems</w:t>
            </w:r>
            <w:r w:rsidR="008D27C4">
              <w:rPr>
                <w:color w:val="000000" w:themeColor="text1"/>
                <w:lang w:val="de-DE"/>
              </w:rPr>
              <w:t xml:space="preserve"> inkl. notwendiger Treiber</w:t>
            </w:r>
            <w:r w:rsidRPr="006E198E">
              <w:rPr>
                <w:color w:val="000000" w:themeColor="text1"/>
                <w:lang w:val="de-DE"/>
              </w:rPr>
              <w:t xml:space="preserve"> mit </w:t>
            </w:r>
            <w:proofErr w:type="spellStart"/>
            <w:r w:rsidRPr="006E198E">
              <w:rPr>
                <w:color w:val="000000" w:themeColor="text1"/>
                <w:lang w:val="de-DE"/>
              </w:rPr>
              <w:t>Yocto</w:t>
            </w:r>
            <w:proofErr w:type="spellEnd"/>
            <w:r w:rsidRPr="006E198E">
              <w:rPr>
                <w:color w:val="000000" w:themeColor="text1"/>
                <w:lang w:val="de-DE"/>
              </w:rPr>
              <w:t>/</w:t>
            </w:r>
            <w:proofErr w:type="spellStart"/>
            <w:r w:rsidRPr="006E198E">
              <w:rPr>
                <w:color w:val="000000" w:themeColor="text1"/>
                <w:lang w:val="de-DE"/>
              </w:rPr>
              <w:t>OpenEmbedded</w:t>
            </w:r>
            <w:proofErr w:type="spellEnd"/>
            <w:r w:rsidR="008D27C4">
              <w:rPr>
                <w:color w:val="000000" w:themeColor="text1"/>
                <w:lang w:val="de-DE"/>
              </w:rPr>
              <w:t xml:space="preserve"> für das </w:t>
            </w:r>
            <w:proofErr w:type="spellStart"/>
            <w:r w:rsidR="008D27C4">
              <w:rPr>
                <w:color w:val="000000" w:themeColor="text1"/>
                <w:lang w:val="de-DE"/>
              </w:rPr>
              <w:t>Raspberry</w:t>
            </w:r>
            <w:proofErr w:type="spellEnd"/>
            <w:r w:rsidR="008D27C4">
              <w:rPr>
                <w:color w:val="000000" w:themeColor="text1"/>
                <w:lang w:val="de-DE"/>
              </w:rPr>
              <w:t xml:space="preserve"> Pi</w:t>
            </w:r>
          </w:p>
          <w:p w14:paraId="3CEC9D2F" w14:textId="77777777" w:rsidR="00AA304C" w:rsidRPr="006E198E" w:rsidRDefault="00AA304C" w:rsidP="00AA304C">
            <w:pPr>
              <w:pStyle w:val="aufz01"/>
              <w:numPr>
                <w:ilvl w:val="0"/>
                <w:numId w:val="39"/>
              </w:numPr>
              <w:suppressAutoHyphens/>
              <w:rPr>
                <w:color w:val="000000" w:themeColor="text1"/>
                <w:lang w:val="de-DE"/>
              </w:rPr>
            </w:pPr>
            <w:r w:rsidRPr="006E198E">
              <w:rPr>
                <w:color w:val="000000" w:themeColor="text1"/>
                <w:lang w:val="de-DE"/>
              </w:rPr>
              <w:t xml:space="preserve">Cloud Infrastruktur </w:t>
            </w:r>
            <w:proofErr w:type="spellStart"/>
            <w:r w:rsidRPr="006E198E">
              <w:rPr>
                <w:color w:val="000000" w:themeColor="text1"/>
                <w:lang w:val="de-DE"/>
              </w:rPr>
              <w:t>für</w:t>
            </w:r>
            <w:proofErr w:type="spellEnd"/>
            <w:r w:rsidRPr="006E198E">
              <w:rPr>
                <w:color w:val="000000" w:themeColor="text1"/>
                <w:lang w:val="de-DE"/>
              </w:rPr>
              <w:t xml:space="preserve"> automatische Konfiguration, Updates und Remotezugriff</w:t>
            </w:r>
          </w:p>
          <w:p w14:paraId="5C56FB8C" w14:textId="77777777" w:rsidR="00AA304C" w:rsidRPr="006E198E" w:rsidRDefault="00AA304C" w:rsidP="00AA304C">
            <w:pPr>
              <w:pStyle w:val="aufz01"/>
              <w:numPr>
                <w:ilvl w:val="0"/>
                <w:numId w:val="39"/>
              </w:numPr>
              <w:suppressAutoHyphens/>
              <w:rPr>
                <w:color w:val="000000" w:themeColor="text1"/>
                <w:lang w:val="de-DE"/>
              </w:rPr>
            </w:pPr>
            <w:r w:rsidRPr="006E198E">
              <w:rPr>
                <w:color w:val="000000" w:themeColor="text1"/>
                <w:lang w:val="de-DE"/>
              </w:rPr>
              <w:t xml:space="preserve">Software zur Vernetzung und Steuerung verschiedener Basistechnologien </w:t>
            </w:r>
            <w:proofErr w:type="spellStart"/>
            <w:r w:rsidRPr="006E198E">
              <w:rPr>
                <w:color w:val="000000" w:themeColor="text1"/>
                <w:lang w:val="de-DE"/>
              </w:rPr>
              <w:t>über</w:t>
            </w:r>
            <w:proofErr w:type="spellEnd"/>
            <w:r w:rsidRPr="006E198E">
              <w:rPr>
                <w:color w:val="000000" w:themeColor="text1"/>
                <w:lang w:val="de-DE"/>
              </w:rPr>
              <w:t xml:space="preserve"> eine einheitliche Schnittstelle</w:t>
            </w:r>
          </w:p>
          <w:p w14:paraId="0FFD2425" w14:textId="77777777" w:rsidR="00AA304C" w:rsidRPr="006E198E" w:rsidRDefault="00AA304C" w:rsidP="00AA304C">
            <w:pPr>
              <w:pStyle w:val="aufz01"/>
              <w:numPr>
                <w:ilvl w:val="0"/>
                <w:numId w:val="39"/>
              </w:numPr>
              <w:suppressAutoHyphens/>
              <w:rPr>
                <w:color w:val="000000" w:themeColor="text1"/>
                <w:lang w:val="de-DE"/>
              </w:rPr>
            </w:pPr>
            <w:r w:rsidRPr="006E198E">
              <w:rPr>
                <w:color w:val="000000" w:themeColor="text1"/>
                <w:lang w:val="de-DE"/>
              </w:rPr>
              <w:t xml:space="preserve">Konzept und Umsetzung eines Gateways zur Einbindung von </w:t>
            </w:r>
            <w:proofErr w:type="spellStart"/>
            <w:r w:rsidRPr="006E198E">
              <w:rPr>
                <w:color w:val="000000" w:themeColor="text1"/>
                <w:lang w:val="de-DE"/>
              </w:rPr>
              <w:t>DigitalSTROM</w:t>
            </w:r>
            <w:proofErr w:type="spellEnd"/>
            <w:r w:rsidRPr="006E198E">
              <w:rPr>
                <w:color w:val="000000" w:themeColor="text1"/>
                <w:lang w:val="de-DE"/>
              </w:rPr>
              <w:t xml:space="preserve"> ohne die Nutzung des </w:t>
            </w:r>
            <w:proofErr w:type="spellStart"/>
            <w:r w:rsidRPr="006E198E">
              <w:rPr>
                <w:color w:val="000000" w:themeColor="text1"/>
                <w:lang w:val="de-DE"/>
              </w:rPr>
              <w:t>DigitalSTROM</w:t>
            </w:r>
            <w:proofErr w:type="spellEnd"/>
            <w:r w:rsidRPr="006E198E">
              <w:rPr>
                <w:color w:val="000000" w:themeColor="text1"/>
                <w:lang w:val="de-DE"/>
              </w:rPr>
              <w:t>-Servers</w:t>
            </w:r>
          </w:p>
          <w:p w14:paraId="75DDB612" w14:textId="1C837228" w:rsidR="00AA304C" w:rsidRPr="006E198E" w:rsidRDefault="00AA304C" w:rsidP="00877087">
            <w:pPr>
              <w:pStyle w:val="aufz01"/>
              <w:numPr>
                <w:ilvl w:val="0"/>
                <w:numId w:val="39"/>
              </w:numPr>
              <w:suppressAutoHyphens/>
              <w:rPr>
                <w:color w:val="000000" w:themeColor="text1"/>
                <w:lang w:val="de-DE"/>
              </w:rPr>
            </w:pPr>
            <w:r w:rsidRPr="006E198E">
              <w:rPr>
                <w:color w:val="000000" w:themeColor="text1"/>
                <w:lang w:val="de-DE"/>
              </w:rPr>
              <w:t xml:space="preserve">Entwicklung einer Anwendungsprogrammierschnittstelle </w:t>
            </w:r>
            <w:proofErr w:type="spellStart"/>
            <w:r w:rsidRPr="006E198E">
              <w:rPr>
                <w:color w:val="000000" w:themeColor="text1"/>
                <w:lang w:val="de-DE"/>
              </w:rPr>
              <w:t>für</w:t>
            </w:r>
            <w:proofErr w:type="spellEnd"/>
            <w:r w:rsidRPr="006E198E">
              <w:rPr>
                <w:color w:val="000000" w:themeColor="text1"/>
                <w:lang w:val="de-DE"/>
              </w:rPr>
              <w:t xml:space="preserve"> Front</w:t>
            </w:r>
            <w:r w:rsidR="008D27C4">
              <w:rPr>
                <w:color w:val="000000" w:themeColor="text1"/>
                <w:lang w:val="de-DE"/>
              </w:rPr>
              <w:t>e</w:t>
            </w:r>
            <w:r w:rsidRPr="006E198E">
              <w:rPr>
                <w:color w:val="000000" w:themeColor="text1"/>
                <w:lang w:val="de-DE"/>
              </w:rPr>
              <w:t>nd Anwendungen</w:t>
            </w:r>
          </w:p>
          <w:p w14:paraId="3D72FE88" w14:textId="0FF47B6E" w:rsidR="00AA304C" w:rsidRPr="00693983" w:rsidRDefault="00AA304C" w:rsidP="00AA304C">
            <w:pPr>
              <w:rPr>
                <w:b/>
                <w:bCs/>
                <w:color w:val="000000" w:themeColor="text1"/>
                <w:lang w:val="en-US"/>
              </w:rPr>
            </w:pPr>
            <w:r w:rsidRPr="00693983">
              <w:rPr>
                <w:color w:val="000000" w:themeColor="text1"/>
                <w:lang w:val="en-US"/>
              </w:rPr>
              <w:t xml:space="preserve">C, C++, Python, </w:t>
            </w:r>
            <w:proofErr w:type="spellStart"/>
            <w:r w:rsidRPr="00693983">
              <w:rPr>
                <w:color w:val="000000" w:themeColor="text1"/>
                <w:lang w:val="en-US"/>
              </w:rPr>
              <w:t>Javascript</w:t>
            </w:r>
            <w:proofErr w:type="spellEnd"/>
            <w:r w:rsidRPr="00693983">
              <w:rPr>
                <w:color w:val="000000" w:themeColor="text1"/>
                <w:lang w:val="en-US"/>
              </w:rPr>
              <w:t xml:space="preserve">, LaTeX, </w:t>
            </w:r>
            <w:proofErr w:type="spellStart"/>
            <w:r w:rsidRPr="00693983">
              <w:rPr>
                <w:color w:val="000000" w:themeColor="text1"/>
                <w:lang w:val="en-US"/>
              </w:rPr>
              <w:t>Yocto</w:t>
            </w:r>
            <w:proofErr w:type="spellEnd"/>
            <w:r w:rsidRPr="00693983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693983">
              <w:rPr>
                <w:color w:val="000000" w:themeColor="text1"/>
                <w:lang w:val="en-US"/>
              </w:rPr>
              <w:t>OpenEmbedded</w:t>
            </w:r>
            <w:proofErr w:type="spellEnd"/>
            <w:r w:rsidRPr="00693983">
              <w:rPr>
                <w:color w:val="000000" w:themeColor="text1"/>
                <w:lang w:val="en-US"/>
              </w:rPr>
              <w:t xml:space="preserve">, MySQL, </w:t>
            </w:r>
            <w:proofErr w:type="spellStart"/>
            <w:r w:rsidR="00877087" w:rsidRPr="00693983">
              <w:rPr>
                <w:color w:val="000000" w:themeColor="text1"/>
                <w:lang w:val="en-US"/>
              </w:rPr>
              <w:t>digitalSTROM</w:t>
            </w:r>
            <w:proofErr w:type="spellEnd"/>
            <w:r w:rsidRPr="00693983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693983">
              <w:rPr>
                <w:color w:val="000000" w:themeColor="text1"/>
                <w:lang w:val="en-US"/>
              </w:rPr>
              <w:t>EnOcean</w:t>
            </w:r>
            <w:proofErr w:type="spellEnd"/>
            <w:r w:rsidRPr="00693983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693983">
              <w:rPr>
                <w:color w:val="000000" w:themeColor="text1"/>
                <w:lang w:val="en-US"/>
              </w:rPr>
              <w:t>ZWave</w:t>
            </w:r>
            <w:proofErr w:type="spellEnd"/>
            <w:r w:rsidRPr="00693983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693983">
              <w:rPr>
                <w:color w:val="000000" w:themeColor="text1"/>
                <w:lang w:val="en-US"/>
              </w:rPr>
              <w:t>HomeMatic</w:t>
            </w:r>
            <w:proofErr w:type="spellEnd"/>
            <w:r w:rsidRPr="00693983">
              <w:rPr>
                <w:color w:val="000000" w:themeColor="text1"/>
                <w:lang w:val="en-US"/>
              </w:rPr>
              <w:t>, ZigBee</w:t>
            </w:r>
          </w:p>
        </w:tc>
      </w:tr>
    </w:tbl>
    <w:p w14:paraId="4AB9A597" w14:textId="75161A0E" w:rsidR="00AD504C" w:rsidRPr="00693983" w:rsidRDefault="00AD504C">
      <w:pPr>
        <w:rPr>
          <w:b/>
          <w:bCs/>
          <w:color w:val="000000" w:themeColor="text1"/>
          <w:lang w:val="en-US"/>
        </w:rPr>
      </w:pPr>
    </w:p>
    <w:tbl>
      <w:tblPr>
        <w:tblW w:w="8942" w:type="dxa"/>
        <w:tblInd w:w="3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42"/>
        <w:gridCol w:w="6300"/>
      </w:tblGrid>
      <w:tr w:rsidR="006E198E" w:rsidRPr="006E198E" w14:paraId="37895648" w14:textId="77777777" w:rsidTr="00877087">
        <w:trPr>
          <w:cantSplit/>
          <w:trHeight w:val="3810"/>
        </w:trPr>
        <w:tc>
          <w:tcPr>
            <w:tcW w:w="2642" w:type="dxa"/>
            <w:tcBorders>
              <w:bottom w:val="single" w:sz="4" w:space="0" w:color="C0C0C0"/>
            </w:tcBorders>
          </w:tcPr>
          <w:p w14:paraId="0C5436A9" w14:textId="77777777" w:rsidR="006B1E39" w:rsidRPr="006E198E" w:rsidRDefault="006B1E39" w:rsidP="003F7E99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Zeitraum:</w:t>
            </w:r>
          </w:p>
          <w:p w14:paraId="4B2367FC" w14:textId="18741A40" w:rsidR="004E5E44" w:rsidRDefault="004E5E44" w:rsidP="003F7E99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Auslastung:</w:t>
            </w:r>
          </w:p>
          <w:p w14:paraId="15C1A360" w14:textId="64DB4643" w:rsidR="006B1E39" w:rsidRPr="006E198E" w:rsidRDefault="006B1E39" w:rsidP="003F7E99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Branche/Firma/Land:</w:t>
            </w:r>
          </w:p>
          <w:p w14:paraId="40A55345" w14:textId="77777777" w:rsidR="006B1E39" w:rsidRPr="006E198E" w:rsidRDefault="006B1E39" w:rsidP="003F7E99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Projekttitel:</w:t>
            </w:r>
          </w:p>
          <w:p w14:paraId="21785D27" w14:textId="77777777" w:rsidR="006B1E39" w:rsidRPr="006E198E" w:rsidRDefault="006B1E39" w:rsidP="003F7E99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Rolle im Projekt:</w:t>
            </w:r>
          </w:p>
          <w:p w14:paraId="219A67E7" w14:textId="77777777" w:rsidR="006B1E39" w:rsidRPr="006E198E" w:rsidRDefault="006B1E39" w:rsidP="003F7E99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b/>
                <w:bCs/>
                <w:color w:val="000000" w:themeColor="text1"/>
              </w:rPr>
              <w:t>Beschreibung:</w:t>
            </w:r>
          </w:p>
          <w:p w14:paraId="3B90CE61" w14:textId="77777777" w:rsidR="006B1E39" w:rsidRPr="006E198E" w:rsidRDefault="006B1E39" w:rsidP="003F7E99">
            <w:pPr>
              <w:rPr>
                <w:color w:val="000000" w:themeColor="text1"/>
              </w:rPr>
            </w:pPr>
          </w:p>
          <w:p w14:paraId="3D4A2153" w14:textId="77777777" w:rsidR="006B1E39" w:rsidRPr="006E198E" w:rsidRDefault="006B1E39" w:rsidP="003F7E99">
            <w:pPr>
              <w:rPr>
                <w:color w:val="000000" w:themeColor="text1"/>
              </w:rPr>
            </w:pPr>
          </w:p>
          <w:p w14:paraId="5FED4EEF" w14:textId="77777777" w:rsidR="006B1E39" w:rsidRPr="006E198E" w:rsidRDefault="006B1E39" w:rsidP="003F7E99">
            <w:pPr>
              <w:rPr>
                <w:color w:val="000000" w:themeColor="text1"/>
              </w:rPr>
            </w:pPr>
          </w:p>
          <w:p w14:paraId="2DFA023D" w14:textId="77777777" w:rsidR="006B1E39" w:rsidRPr="006E198E" w:rsidRDefault="006B1E39" w:rsidP="003F7E99">
            <w:pPr>
              <w:rPr>
                <w:color w:val="000000" w:themeColor="text1"/>
              </w:rPr>
            </w:pPr>
          </w:p>
          <w:p w14:paraId="6B34A8B6" w14:textId="77777777" w:rsidR="006B1E39" w:rsidRPr="006E198E" w:rsidRDefault="006B1E39" w:rsidP="003F7E99">
            <w:pPr>
              <w:rPr>
                <w:color w:val="000000" w:themeColor="text1"/>
              </w:rPr>
            </w:pPr>
          </w:p>
          <w:p w14:paraId="302BF29C" w14:textId="4951D90C" w:rsidR="006B1E39" w:rsidRPr="006E198E" w:rsidRDefault="006B1E39" w:rsidP="004E5E44">
            <w:pPr>
              <w:spacing w:before="140" w:line="360" w:lineRule="auto"/>
              <w:rPr>
                <w:b/>
                <w:color w:val="000000" w:themeColor="text1"/>
              </w:rPr>
            </w:pPr>
            <w:r w:rsidRPr="006E198E">
              <w:rPr>
                <w:b/>
                <w:color w:val="000000" w:themeColor="text1"/>
              </w:rPr>
              <w:t>Tools:</w:t>
            </w:r>
          </w:p>
        </w:tc>
        <w:tc>
          <w:tcPr>
            <w:tcW w:w="6300" w:type="dxa"/>
            <w:tcBorders>
              <w:bottom w:val="single" w:sz="4" w:space="0" w:color="C0C0C0"/>
            </w:tcBorders>
          </w:tcPr>
          <w:p w14:paraId="21071142" w14:textId="4B53F924" w:rsidR="006B1E39" w:rsidRPr="006E198E" w:rsidRDefault="00D642B6" w:rsidP="003F7E99">
            <w:pPr>
              <w:pStyle w:val="absatzerstezeile"/>
              <w:rPr>
                <w:color w:val="000000" w:themeColor="text1"/>
              </w:rPr>
            </w:pPr>
            <w:r>
              <w:rPr>
                <w:color w:val="000000" w:themeColor="text1"/>
              </w:rPr>
              <w:t>07/</w:t>
            </w:r>
            <w:r w:rsidR="006B1E39" w:rsidRPr="006E198E">
              <w:rPr>
                <w:color w:val="000000" w:themeColor="text1"/>
              </w:rPr>
              <w:t xml:space="preserve">2011 – </w:t>
            </w:r>
            <w:r>
              <w:rPr>
                <w:color w:val="000000" w:themeColor="text1"/>
              </w:rPr>
              <w:t>10/</w:t>
            </w:r>
            <w:r w:rsidR="006B1E39" w:rsidRPr="006E198E">
              <w:rPr>
                <w:color w:val="000000" w:themeColor="text1"/>
              </w:rPr>
              <w:t xml:space="preserve">2012 </w:t>
            </w:r>
          </w:p>
          <w:p w14:paraId="1363E88E" w14:textId="4EAC163B" w:rsidR="004E5E44" w:rsidRDefault="004E5E44" w:rsidP="003F7E9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100%</w:t>
            </w:r>
          </w:p>
          <w:p w14:paraId="272DC880" w14:textId="391FC8B7" w:rsidR="006B1E39" w:rsidRPr="006E198E" w:rsidRDefault="006B1E39" w:rsidP="003F7E99">
            <w:pPr>
              <w:rPr>
                <w:color w:val="000000" w:themeColor="text1"/>
              </w:rPr>
            </w:pPr>
            <w:proofErr w:type="spellStart"/>
            <w:r w:rsidRPr="006E198E">
              <w:rPr>
                <w:color w:val="000000" w:themeColor="text1"/>
              </w:rPr>
              <w:t>IoT</w:t>
            </w:r>
            <w:proofErr w:type="spellEnd"/>
            <w:r w:rsidRPr="006E198E">
              <w:rPr>
                <w:color w:val="000000" w:themeColor="text1"/>
              </w:rPr>
              <w:t xml:space="preserve"> / </w:t>
            </w:r>
            <w:proofErr w:type="spellStart"/>
            <w:r w:rsidRPr="006E198E">
              <w:rPr>
                <w:color w:val="000000" w:themeColor="text1"/>
              </w:rPr>
              <w:t>Visioneering</w:t>
            </w:r>
            <w:proofErr w:type="spellEnd"/>
            <w:r w:rsidRPr="006E198E">
              <w:rPr>
                <w:color w:val="000000" w:themeColor="text1"/>
              </w:rPr>
              <w:t xml:space="preserve"> GmbH/ Schweiz</w:t>
            </w:r>
          </w:p>
          <w:p w14:paraId="2271A0D5" w14:textId="216CB9AC" w:rsidR="006B1E39" w:rsidRPr="006E198E" w:rsidRDefault="006B1E39" w:rsidP="003F7E99">
            <w:pPr>
              <w:rPr>
                <w:bCs/>
                <w:color w:val="000000" w:themeColor="text1"/>
              </w:rPr>
            </w:pPr>
            <w:r w:rsidRPr="006E198E">
              <w:rPr>
                <w:bCs/>
                <w:color w:val="000000" w:themeColor="text1"/>
              </w:rPr>
              <w:t xml:space="preserve">Anbindung von </w:t>
            </w:r>
            <w:proofErr w:type="spellStart"/>
            <w:r w:rsidRPr="006E198E">
              <w:rPr>
                <w:bCs/>
                <w:color w:val="000000" w:themeColor="text1"/>
              </w:rPr>
              <w:t>EnOcean</w:t>
            </w:r>
            <w:proofErr w:type="spellEnd"/>
            <w:r w:rsidRPr="006E198E">
              <w:rPr>
                <w:bCs/>
                <w:color w:val="000000" w:themeColor="text1"/>
              </w:rPr>
              <w:t xml:space="preserve"> in </w:t>
            </w:r>
            <w:proofErr w:type="spellStart"/>
            <w:r w:rsidRPr="006E198E">
              <w:rPr>
                <w:bCs/>
                <w:color w:val="000000" w:themeColor="text1"/>
              </w:rPr>
              <w:t>DigitalSTROM</w:t>
            </w:r>
            <w:proofErr w:type="spellEnd"/>
          </w:p>
          <w:p w14:paraId="7C33C60B" w14:textId="4CD95EF9" w:rsidR="006B1E39" w:rsidRPr="006E198E" w:rsidRDefault="006B1E39" w:rsidP="003F7E99">
            <w:pPr>
              <w:rPr>
                <w:bCs/>
                <w:color w:val="000000" w:themeColor="text1"/>
              </w:rPr>
            </w:pPr>
            <w:r w:rsidRPr="006E198E">
              <w:rPr>
                <w:color w:val="000000" w:themeColor="text1"/>
              </w:rPr>
              <w:t>Softwareentwicklung</w:t>
            </w:r>
          </w:p>
          <w:p w14:paraId="1529CB7B" w14:textId="7B3B9A4A" w:rsidR="006B1E39" w:rsidRPr="006E198E" w:rsidRDefault="006B1E39" w:rsidP="00877087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color w:val="000000" w:themeColor="text1"/>
              </w:rPr>
              <w:t xml:space="preserve">Erweiterung des </w:t>
            </w:r>
            <w:proofErr w:type="spellStart"/>
            <w:r w:rsidRPr="006E198E">
              <w:rPr>
                <w:color w:val="000000" w:themeColor="text1"/>
              </w:rPr>
              <w:t>digitalSTROM</w:t>
            </w:r>
            <w:proofErr w:type="spellEnd"/>
            <w:r w:rsidRPr="006E198E">
              <w:rPr>
                <w:color w:val="000000" w:themeColor="text1"/>
              </w:rPr>
              <w:t xml:space="preserve"> Servers</w:t>
            </w:r>
            <w:r w:rsidR="00877087" w:rsidRPr="006E198E">
              <w:rPr>
                <w:color w:val="000000" w:themeColor="text1"/>
              </w:rPr>
              <w:t xml:space="preserve"> zur Steuerung, Inklusion und Überwachung von Sensoren und Aktoren der Technologie </w:t>
            </w:r>
            <w:proofErr w:type="spellStart"/>
            <w:r w:rsidR="00877087" w:rsidRPr="006E198E">
              <w:rPr>
                <w:color w:val="000000" w:themeColor="text1"/>
              </w:rPr>
              <w:t>EnOcean</w:t>
            </w:r>
            <w:proofErr w:type="spellEnd"/>
          </w:p>
          <w:p w14:paraId="6BF41100" w14:textId="77777777" w:rsidR="006B1E39" w:rsidRPr="006E198E" w:rsidRDefault="006B1E39" w:rsidP="003F7E99">
            <w:pPr>
              <w:pStyle w:val="aufz01"/>
              <w:numPr>
                <w:ilvl w:val="0"/>
                <w:numId w:val="0"/>
              </w:numPr>
              <w:suppressAutoHyphens/>
              <w:ind w:left="170" w:hanging="170"/>
              <w:rPr>
                <w:color w:val="000000" w:themeColor="text1"/>
                <w:lang w:val="de-DE"/>
              </w:rPr>
            </w:pPr>
          </w:p>
          <w:p w14:paraId="0D3D17ED" w14:textId="77777777" w:rsidR="006B1E39" w:rsidRPr="006E198E" w:rsidRDefault="006B1E39" w:rsidP="003F7E99">
            <w:pPr>
              <w:pStyle w:val="aufz01"/>
              <w:numPr>
                <w:ilvl w:val="0"/>
                <w:numId w:val="0"/>
              </w:numPr>
              <w:suppressAutoHyphens/>
              <w:ind w:left="170" w:hanging="170"/>
              <w:rPr>
                <w:color w:val="000000" w:themeColor="text1"/>
                <w:lang w:val="de-DE"/>
              </w:rPr>
            </w:pPr>
            <w:r w:rsidRPr="006E198E">
              <w:rPr>
                <w:color w:val="000000" w:themeColor="text1"/>
                <w:lang w:val="de-DE"/>
              </w:rPr>
              <w:t>Tätigkeiten in der Entwicklung:</w:t>
            </w:r>
          </w:p>
          <w:p w14:paraId="7BCB9A5D" w14:textId="72CFA722" w:rsidR="006B1E39" w:rsidRPr="006E198E" w:rsidRDefault="00877087" w:rsidP="003F7E99">
            <w:pPr>
              <w:pStyle w:val="aufz01"/>
              <w:numPr>
                <w:ilvl w:val="0"/>
                <w:numId w:val="39"/>
              </w:numPr>
              <w:suppressAutoHyphens/>
              <w:rPr>
                <w:color w:val="000000" w:themeColor="text1"/>
                <w:lang w:val="de-DE"/>
              </w:rPr>
            </w:pPr>
            <w:proofErr w:type="spellStart"/>
            <w:r w:rsidRPr="006E198E">
              <w:rPr>
                <w:color w:val="000000" w:themeColor="text1"/>
                <w:lang w:val="de-DE"/>
              </w:rPr>
              <w:t>Deviceabstraktion</w:t>
            </w:r>
            <w:proofErr w:type="spellEnd"/>
            <w:r w:rsidRPr="006E198E">
              <w:rPr>
                <w:color w:val="000000" w:themeColor="text1"/>
                <w:lang w:val="de-DE"/>
              </w:rPr>
              <w:t xml:space="preserve"> für </w:t>
            </w:r>
            <w:proofErr w:type="spellStart"/>
            <w:r w:rsidRPr="006E198E">
              <w:rPr>
                <w:color w:val="000000" w:themeColor="text1"/>
                <w:lang w:val="de-DE"/>
              </w:rPr>
              <w:t>EnOcean</w:t>
            </w:r>
            <w:proofErr w:type="spellEnd"/>
            <w:r w:rsidRPr="006E198E">
              <w:rPr>
                <w:color w:val="000000" w:themeColor="text1"/>
                <w:lang w:val="de-DE"/>
              </w:rPr>
              <w:t xml:space="preserve"> Geräte im Open Source </w:t>
            </w:r>
            <w:proofErr w:type="spellStart"/>
            <w:r w:rsidRPr="006E198E">
              <w:rPr>
                <w:color w:val="000000" w:themeColor="text1"/>
                <w:lang w:val="de-DE"/>
              </w:rPr>
              <w:t>digitalSTROM</w:t>
            </w:r>
            <w:proofErr w:type="spellEnd"/>
            <w:r w:rsidRPr="006E198E">
              <w:rPr>
                <w:color w:val="000000" w:themeColor="text1"/>
                <w:lang w:val="de-DE"/>
              </w:rPr>
              <w:t xml:space="preserve"> Server</w:t>
            </w:r>
          </w:p>
          <w:p w14:paraId="4CEDD5A0" w14:textId="15986D3B" w:rsidR="006B1E39" w:rsidRPr="006E198E" w:rsidRDefault="00877087" w:rsidP="003F7E99">
            <w:pPr>
              <w:pStyle w:val="aufz01"/>
              <w:numPr>
                <w:ilvl w:val="0"/>
                <w:numId w:val="39"/>
              </w:numPr>
              <w:suppressAutoHyphens/>
              <w:rPr>
                <w:color w:val="000000" w:themeColor="text1"/>
                <w:lang w:val="de-DE"/>
              </w:rPr>
            </w:pPr>
            <w:proofErr w:type="spellStart"/>
            <w:r w:rsidRPr="006E198E">
              <w:rPr>
                <w:color w:val="000000" w:themeColor="text1"/>
                <w:lang w:val="de-DE"/>
              </w:rPr>
              <w:t>Compatibility</w:t>
            </w:r>
            <w:proofErr w:type="spellEnd"/>
            <w:r w:rsidRPr="006E198E">
              <w:rPr>
                <w:color w:val="000000" w:themeColor="text1"/>
                <w:lang w:val="de-DE"/>
              </w:rPr>
              <w:t xml:space="preserve"> Layer </w:t>
            </w:r>
            <w:proofErr w:type="spellStart"/>
            <w:r w:rsidRPr="006E198E">
              <w:rPr>
                <w:color w:val="000000" w:themeColor="text1"/>
                <w:lang w:val="de-DE"/>
              </w:rPr>
              <w:t>EnOcean</w:t>
            </w:r>
            <w:proofErr w:type="spellEnd"/>
            <w:r w:rsidRPr="006E198E">
              <w:rPr>
                <w:color w:val="000000" w:themeColor="text1"/>
                <w:lang w:val="de-DE"/>
              </w:rPr>
              <w:t xml:space="preserve"> zu </w:t>
            </w:r>
            <w:proofErr w:type="spellStart"/>
            <w:r w:rsidRPr="006E198E">
              <w:rPr>
                <w:color w:val="000000" w:themeColor="text1"/>
                <w:lang w:val="de-DE"/>
              </w:rPr>
              <w:t>digitalSTROM</w:t>
            </w:r>
            <w:proofErr w:type="spellEnd"/>
          </w:p>
          <w:p w14:paraId="5B8469C5" w14:textId="61670C5B" w:rsidR="006B1E39" w:rsidRPr="006E198E" w:rsidRDefault="00877087" w:rsidP="00877087">
            <w:pPr>
              <w:pStyle w:val="aufz01"/>
              <w:numPr>
                <w:ilvl w:val="0"/>
                <w:numId w:val="39"/>
              </w:numPr>
              <w:suppressAutoHyphens/>
              <w:rPr>
                <w:color w:val="000000" w:themeColor="text1"/>
                <w:lang w:val="de-DE"/>
              </w:rPr>
            </w:pPr>
            <w:r w:rsidRPr="006E198E">
              <w:rPr>
                <w:color w:val="000000" w:themeColor="text1"/>
                <w:lang w:val="de-DE"/>
              </w:rPr>
              <w:t xml:space="preserve">Erstellung eines virtuellen Meters für </w:t>
            </w:r>
            <w:proofErr w:type="spellStart"/>
            <w:r w:rsidRPr="006E198E">
              <w:rPr>
                <w:color w:val="000000" w:themeColor="text1"/>
                <w:lang w:val="de-DE"/>
              </w:rPr>
              <w:t>EnOcean</w:t>
            </w:r>
            <w:proofErr w:type="spellEnd"/>
            <w:r w:rsidRPr="006E198E">
              <w:rPr>
                <w:color w:val="000000" w:themeColor="text1"/>
                <w:lang w:val="de-DE"/>
              </w:rPr>
              <w:t xml:space="preserve"> Geräte</w:t>
            </w:r>
          </w:p>
          <w:p w14:paraId="01DA8768" w14:textId="37C701E4" w:rsidR="006B1E39" w:rsidRPr="006E198E" w:rsidRDefault="00877087" w:rsidP="003F7E99">
            <w:pPr>
              <w:rPr>
                <w:b/>
                <w:bCs/>
                <w:color w:val="000000" w:themeColor="text1"/>
              </w:rPr>
            </w:pPr>
            <w:r w:rsidRPr="006E198E">
              <w:rPr>
                <w:color w:val="000000" w:themeColor="text1"/>
              </w:rPr>
              <w:t xml:space="preserve">C++, Python, </w:t>
            </w:r>
            <w:proofErr w:type="spellStart"/>
            <w:r w:rsidRPr="006E198E">
              <w:rPr>
                <w:color w:val="000000" w:themeColor="text1"/>
              </w:rPr>
              <w:t>EnOcean</w:t>
            </w:r>
            <w:proofErr w:type="spellEnd"/>
            <w:r w:rsidRPr="006E198E">
              <w:rPr>
                <w:color w:val="000000" w:themeColor="text1"/>
              </w:rPr>
              <w:t xml:space="preserve">, </w:t>
            </w:r>
            <w:proofErr w:type="spellStart"/>
            <w:r w:rsidRPr="006E198E">
              <w:rPr>
                <w:color w:val="000000" w:themeColor="text1"/>
              </w:rPr>
              <w:t>digitalSTROM</w:t>
            </w:r>
            <w:proofErr w:type="spellEnd"/>
          </w:p>
        </w:tc>
      </w:tr>
    </w:tbl>
    <w:p w14:paraId="7DCA58EC" w14:textId="02623A74" w:rsidR="00554CD0" w:rsidRDefault="00554CD0">
      <w:pPr>
        <w:rPr>
          <w:b/>
          <w:bCs/>
          <w:color w:val="6699FF"/>
        </w:rPr>
      </w:pPr>
    </w:p>
    <w:p w14:paraId="0D691D94" w14:textId="14A07B68" w:rsidR="00AC1A45" w:rsidRDefault="00AC1A45">
      <w:pPr>
        <w:rPr>
          <w:b/>
          <w:bCs/>
          <w:color w:val="6699FF"/>
        </w:rPr>
      </w:pPr>
    </w:p>
    <w:p w14:paraId="6BAAF795" w14:textId="18E8EED1" w:rsidR="00AC1A45" w:rsidRDefault="00AC1A45">
      <w:pPr>
        <w:rPr>
          <w:b/>
          <w:bCs/>
          <w:color w:val="6699FF"/>
        </w:rPr>
      </w:pPr>
    </w:p>
    <w:p w14:paraId="3B1E79C1" w14:textId="77777777" w:rsidR="00AC1A45" w:rsidRPr="00877087" w:rsidRDefault="00AC1A45">
      <w:pPr>
        <w:rPr>
          <w:b/>
          <w:bCs/>
          <w:color w:val="6699FF"/>
        </w:rPr>
      </w:pPr>
    </w:p>
    <w:p w14:paraId="1B02EF3E" w14:textId="77777777" w:rsidR="003778E0" w:rsidRPr="003778E0" w:rsidRDefault="003778E0">
      <w:pPr>
        <w:rPr>
          <w:b/>
          <w:bCs/>
          <w:color w:val="79CBCA"/>
        </w:rPr>
      </w:pPr>
      <w:r w:rsidRPr="00154BFD">
        <w:rPr>
          <w:b/>
          <w:bCs/>
          <w:color w:val="D0520F"/>
        </w:rPr>
        <w:sym w:font="Wingdings 3" w:char="F075"/>
      </w:r>
      <w:r w:rsidRPr="003778E0">
        <w:rPr>
          <w:b/>
          <w:bCs/>
          <w:color w:val="79CBCA"/>
        </w:rPr>
        <w:t xml:space="preserve"> </w:t>
      </w:r>
      <w:r w:rsidRPr="00154BFD">
        <w:rPr>
          <w:b/>
          <w:bCs/>
          <w:color w:val="0F80D0"/>
        </w:rPr>
        <w:t>SKILLs:</w:t>
      </w:r>
    </w:p>
    <w:p w14:paraId="5AA0D2DF" w14:textId="77777777" w:rsidR="003778E0" w:rsidRDefault="003778E0"/>
    <w:tbl>
      <w:tblPr>
        <w:tblW w:w="9034" w:type="dxa"/>
        <w:tblInd w:w="25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22"/>
        <w:gridCol w:w="6312"/>
      </w:tblGrid>
      <w:tr w:rsidR="003778E0" w14:paraId="5CE0065B" w14:textId="77777777" w:rsidTr="00052C2B">
        <w:tc>
          <w:tcPr>
            <w:tcW w:w="2722" w:type="dxa"/>
          </w:tcPr>
          <w:p w14:paraId="37A49F00" w14:textId="7687EF8E" w:rsidR="003778E0" w:rsidRPr="006E198E" w:rsidRDefault="003778E0">
            <w:pPr>
              <w:rPr>
                <w:b/>
                <w:color w:val="000000" w:themeColor="text1"/>
              </w:rPr>
            </w:pPr>
            <w:r w:rsidRPr="006E198E">
              <w:rPr>
                <w:b/>
                <w:color w:val="000000" w:themeColor="text1"/>
              </w:rPr>
              <w:t>Betriebssysteme</w:t>
            </w:r>
            <w:r w:rsidR="00052C2B" w:rsidRPr="006E198E">
              <w:rPr>
                <w:b/>
                <w:color w:val="000000" w:themeColor="text1"/>
              </w:rPr>
              <w:t>:</w:t>
            </w:r>
          </w:p>
        </w:tc>
        <w:tc>
          <w:tcPr>
            <w:tcW w:w="6312" w:type="dxa"/>
            <w:vAlign w:val="bottom"/>
          </w:tcPr>
          <w:p w14:paraId="368E8EA8" w14:textId="76654869" w:rsidR="00052C2B" w:rsidRPr="006E198E" w:rsidRDefault="00052C2B" w:rsidP="00052C2B">
            <w:pPr>
              <w:tabs>
                <w:tab w:val="left" w:pos="3119"/>
              </w:tabs>
              <w:ind w:left="3119" w:hanging="3119"/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Linux/Unix (</w:t>
            </w:r>
            <w:r w:rsidR="004C0C7B" w:rsidRPr="006E198E">
              <w:rPr>
                <w:color w:val="000000" w:themeColor="text1"/>
              </w:rPr>
              <w:t>sehr gut</w:t>
            </w:r>
            <w:r w:rsidRPr="006E198E">
              <w:rPr>
                <w:color w:val="000000" w:themeColor="text1"/>
              </w:rPr>
              <w:t>)</w:t>
            </w:r>
          </w:p>
          <w:p w14:paraId="2E3C5D9C" w14:textId="1F1FCA19" w:rsidR="003778E0" w:rsidRPr="006E198E" w:rsidRDefault="00052C2B">
            <w:pPr>
              <w:tabs>
                <w:tab w:val="left" w:pos="3119"/>
              </w:tabs>
              <w:ind w:left="3119" w:hanging="3119"/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Windows (sicher im Umgang)</w:t>
            </w:r>
          </w:p>
        </w:tc>
      </w:tr>
      <w:tr w:rsidR="003778E0" w:rsidRPr="00052C2B" w14:paraId="408B57BA" w14:textId="77777777" w:rsidTr="00052C2B">
        <w:tc>
          <w:tcPr>
            <w:tcW w:w="2722" w:type="dxa"/>
          </w:tcPr>
          <w:p w14:paraId="307FBD93" w14:textId="652D01D9" w:rsidR="003778E0" w:rsidRPr="006E198E" w:rsidRDefault="00052C2B">
            <w:pPr>
              <w:rPr>
                <w:b/>
                <w:color w:val="000000" w:themeColor="text1"/>
              </w:rPr>
            </w:pPr>
            <w:r w:rsidRPr="006E198E">
              <w:rPr>
                <w:b/>
                <w:color w:val="000000" w:themeColor="text1"/>
              </w:rPr>
              <w:t>Programmiersprachen</w:t>
            </w:r>
            <w:r w:rsidR="003778E0" w:rsidRPr="006E198E">
              <w:rPr>
                <w:b/>
                <w:color w:val="000000" w:themeColor="text1"/>
              </w:rPr>
              <w:t>:</w:t>
            </w:r>
          </w:p>
        </w:tc>
        <w:tc>
          <w:tcPr>
            <w:tcW w:w="6312" w:type="dxa"/>
          </w:tcPr>
          <w:p w14:paraId="0A1BC290" w14:textId="6E717CE5" w:rsidR="00052C2B" w:rsidRPr="006E198E" w:rsidRDefault="00052C2B">
            <w:p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Java</w:t>
            </w:r>
            <w:r w:rsidR="00AC1A45">
              <w:rPr>
                <w:color w:val="000000" w:themeColor="text1"/>
              </w:rPr>
              <w:t xml:space="preserve"> / </w:t>
            </w:r>
            <w:proofErr w:type="spellStart"/>
            <w:r w:rsidR="00AC1A45">
              <w:rPr>
                <w:color w:val="000000" w:themeColor="text1"/>
              </w:rPr>
              <w:t>JUnit</w:t>
            </w:r>
            <w:proofErr w:type="spellEnd"/>
            <w:r w:rsidRPr="006E198E">
              <w:rPr>
                <w:color w:val="000000" w:themeColor="text1"/>
              </w:rPr>
              <w:t xml:space="preserve"> (</w:t>
            </w:r>
            <w:r w:rsidR="00AC1A45">
              <w:rPr>
                <w:color w:val="000000" w:themeColor="text1"/>
              </w:rPr>
              <w:t xml:space="preserve">sehr </w:t>
            </w:r>
            <w:r w:rsidRPr="006E198E">
              <w:rPr>
                <w:color w:val="000000" w:themeColor="text1"/>
              </w:rPr>
              <w:t>gut)</w:t>
            </w:r>
          </w:p>
          <w:p w14:paraId="20337EE3" w14:textId="087B21B1" w:rsidR="00052C2B" w:rsidRPr="006E198E" w:rsidRDefault="00052C2B">
            <w:p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Python (</w:t>
            </w:r>
            <w:r w:rsidR="00AC1A45">
              <w:rPr>
                <w:color w:val="000000" w:themeColor="text1"/>
              </w:rPr>
              <w:t xml:space="preserve">sehr </w:t>
            </w:r>
            <w:r w:rsidRPr="006E198E">
              <w:rPr>
                <w:color w:val="000000" w:themeColor="text1"/>
              </w:rPr>
              <w:t>gut)</w:t>
            </w:r>
          </w:p>
          <w:p w14:paraId="0392A955" w14:textId="1DECC08B" w:rsidR="00554CD0" w:rsidRPr="006E198E" w:rsidRDefault="00554CD0">
            <w:p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C (gut)</w:t>
            </w:r>
          </w:p>
          <w:p w14:paraId="6B814420" w14:textId="3E0077CB" w:rsidR="00052C2B" w:rsidRPr="006E198E" w:rsidRDefault="00052C2B">
            <w:pPr>
              <w:rPr>
                <w:color w:val="000000" w:themeColor="text1"/>
              </w:rPr>
            </w:pPr>
            <w:proofErr w:type="spellStart"/>
            <w:r w:rsidRPr="006E198E">
              <w:rPr>
                <w:color w:val="000000" w:themeColor="text1"/>
              </w:rPr>
              <w:t>Bash</w:t>
            </w:r>
            <w:proofErr w:type="spellEnd"/>
            <w:r w:rsidRPr="006E198E">
              <w:rPr>
                <w:color w:val="000000" w:themeColor="text1"/>
              </w:rPr>
              <w:t xml:space="preserve"> (gut)</w:t>
            </w:r>
          </w:p>
          <w:p w14:paraId="33007160" w14:textId="2F81DBB4" w:rsidR="001D4E5E" w:rsidRPr="006E198E" w:rsidRDefault="001D4E5E">
            <w:pPr>
              <w:rPr>
                <w:color w:val="000000" w:themeColor="text1"/>
              </w:rPr>
            </w:pPr>
            <w:proofErr w:type="spellStart"/>
            <w:r w:rsidRPr="006E198E">
              <w:rPr>
                <w:color w:val="000000" w:themeColor="text1"/>
              </w:rPr>
              <w:t>Javascript</w:t>
            </w:r>
            <w:proofErr w:type="spellEnd"/>
            <w:r w:rsidRPr="006E198E">
              <w:rPr>
                <w:color w:val="000000" w:themeColor="text1"/>
              </w:rPr>
              <w:t xml:space="preserve"> / </w:t>
            </w:r>
            <w:proofErr w:type="spellStart"/>
            <w:r w:rsidRPr="006E198E">
              <w:rPr>
                <w:color w:val="000000" w:themeColor="text1"/>
              </w:rPr>
              <w:t>Typescript</w:t>
            </w:r>
            <w:proofErr w:type="spellEnd"/>
            <w:r w:rsidRPr="006E198E">
              <w:rPr>
                <w:color w:val="000000" w:themeColor="text1"/>
              </w:rPr>
              <w:t xml:space="preserve"> (</w:t>
            </w:r>
            <w:r w:rsidR="00A66E79">
              <w:rPr>
                <w:color w:val="000000" w:themeColor="text1"/>
              </w:rPr>
              <w:t>gut</w:t>
            </w:r>
            <w:r w:rsidRPr="006E198E">
              <w:rPr>
                <w:color w:val="000000" w:themeColor="text1"/>
              </w:rPr>
              <w:t>)</w:t>
            </w:r>
          </w:p>
          <w:p w14:paraId="0A60D9AC" w14:textId="7218E7E3" w:rsidR="00052C2B" w:rsidRPr="006E198E" w:rsidRDefault="00052C2B">
            <w:pPr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C++ (mittel)</w:t>
            </w:r>
          </w:p>
        </w:tc>
      </w:tr>
      <w:tr w:rsidR="003778E0" w:rsidRPr="00590324" w14:paraId="50172DC8" w14:textId="77777777" w:rsidTr="00052C2B">
        <w:tc>
          <w:tcPr>
            <w:tcW w:w="2722" w:type="dxa"/>
          </w:tcPr>
          <w:p w14:paraId="7A398F3A" w14:textId="77777777" w:rsidR="003778E0" w:rsidRPr="006E198E" w:rsidRDefault="003778E0">
            <w:pPr>
              <w:rPr>
                <w:b/>
                <w:color w:val="000000" w:themeColor="text1"/>
              </w:rPr>
            </w:pPr>
            <w:r w:rsidRPr="006E198E">
              <w:rPr>
                <w:b/>
                <w:color w:val="000000" w:themeColor="text1"/>
              </w:rPr>
              <w:t>Datenbanken:</w:t>
            </w:r>
          </w:p>
        </w:tc>
        <w:tc>
          <w:tcPr>
            <w:tcW w:w="6312" w:type="dxa"/>
          </w:tcPr>
          <w:p w14:paraId="24F1F1E3" w14:textId="77777777" w:rsidR="00052C2B" w:rsidRPr="006E198E" w:rsidRDefault="00052C2B">
            <w:pPr>
              <w:rPr>
                <w:color w:val="000000" w:themeColor="text1"/>
                <w:lang w:val="en-US"/>
              </w:rPr>
            </w:pPr>
            <w:r w:rsidRPr="006E198E">
              <w:rPr>
                <w:color w:val="000000" w:themeColor="text1"/>
                <w:lang w:val="en-US"/>
              </w:rPr>
              <w:t>SQL (gut)</w:t>
            </w:r>
            <w:r w:rsidR="003778E0" w:rsidRPr="006E198E">
              <w:rPr>
                <w:color w:val="000000" w:themeColor="text1"/>
                <w:lang w:val="en-US"/>
              </w:rPr>
              <w:t xml:space="preserve"> </w:t>
            </w:r>
          </w:p>
          <w:p w14:paraId="0D389E22" w14:textId="1EA941E9" w:rsidR="00052C2B" w:rsidRPr="006E198E" w:rsidRDefault="00052C2B">
            <w:pPr>
              <w:rPr>
                <w:color w:val="000000" w:themeColor="text1"/>
                <w:lang w:val="en-US"/>
              </w:rPr>
            </w:pPr>
            <w:r w:rsidRPr="006E198E">
              <w:rPr>
                <w:color w:val="000000" w:themeColor="text1"/>
                <w:lang w:val="en-US"/>
              </w:rPr>
              <w:t>NoSQL (gut)</w:t>
            </w:r>
          </w:p>
        </w:tc>
      </w:tr>
      <w:tr w:rsidR="003778E0" w:rsidRPr="006E198E" w14:paraId="39CA618B" w14:textId="77777777" w:rsidTr="007610FB">
        <w:trPr>
          <w:trHeight w:val="1823"/>
        </w:trPr>
        <w:tc>
          <w:tcPr>
            <w:tcW w:w="2722" w:type="dxa"/>
          </w:tcPr>
          <w:p w14:paraId="7A004453" w14:textId="77777777" w:rsidR="003778E0" w:rsidRDefault="003778E0">
            <w:pPr>
              <w:rPr>
                <w:b/>
                <w:color w:val="000000" w:themeColor="text1"/>
              </w:rPr>
            </w:pPr>
            <w:r w:rsidRPr="006E198E">
              <w:rPr>
                <w:b/>
                <w:color w:val="000000" w:themeColor="text1"/>
                <w:lang w:val="en-GB"/>
              </w:rPr>
              <w:t>Utilities</w:t>
            </w:r>
            <w:r w:rsidRPr="006E198E">
              <w:rPr>
                <w:b/>
                <w:color w:val="000000" w:themeColor="text1"/>
              </w:rPr>
              <w:t>:</w:t>
            </w:r>
          </w:p>
          <w:p w14:paraId="73A09A86" w14:textId="77777777" w:rsidR="000E16FC" w:rsidRDefault="000E16FC">
            <w:pPr>
              <w:rPr>
                <w:b/>
                <w:color w:val="000000" w:themeColor="text1"/>
              </w:rPr>
            </w:pPr>
          </w:p>
          <w:p w14:paraId="1CAE839D" w14:textId="77777777" w:rsidR="000E16FC" w:rsidRDefault="000E16FC">
            <w:pPr>
              <w:rPr>
                <w:b/>
                <w:color w:val="000000" w:themeColor="text1"/>
              </w:rPr>
            </w:pPr>
          </w:p>
          <w:p w14:paraId="73BABC91" w14:textId="77777777" w:rsidR="000E16FC" w:rsidRDefault="000E16FC">
            <w:pPr>
              <w:rPr>
                <w:b/>
                <w:color w:val="000000" w:themeColor="text1"/>
              </w:rPr>
            </w:pPr>
          </w:p>
          <w:p w14:paraId="6DAE51AC" w14:textId="77777777" w:rsidR="00D5005F" w:rsidRDefault="00D5005F">
            <w:pPr>
              <w:rPr>
                <w:b/>
                <w:color w:val="000000" w:themeColor="text1"/>
              </w:rPr>
            </w:pPr>
          </w:p>
          <w:p w14:paraId="6625DA3B" w14:textId="49196115" w:rsidR="000E16FC" w:rsidRPr="006E198E" w:rsidRDefault="000E16FC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Frameworks:</w:t>
            </w:r>
          </w:p>
        </w:tc>
        <w:tc>
          <w:tcPr>
            <w:tcW w:w="6312" w:type="dxa"/>
          </w:tcPr>
          <w:p w14:paraId="0084AAC5" w14:textId="458E72C8" w:rsidR="001D4E5E" w:rsidRDefault="001D4E5E">
            <w:pPr>
              <w:pStyle w:val="Header"/>
              <w:tabs>
                <w:tab w:val="clear" w:pos="4536"/>
                <w:tab w:val="clear" w:pos="9072"/>
              </w:tabs>
              <w:rPr>
                <w:color w:val="000000" w:themeColor="text1"/>
              </w:rPr>
            </w:pPr>
            <w:proofErr w:type="spellStart"/>
            <w:r w:rsidRPr="006E198E">
              <w:rPr>
                <w:color w:val="000000" w:themeColor="text1"/>
              </w:rPr>
              <w:t>Git</w:t>
            </w:r>
            <w:proofErr w:type="spellEnd"/>
            <w:r w:rsidRPr="006E198E">
              <w:rPr>
                <w:color w:val="000000" w:themeColor="text1"/>
              </w:rPr>
              <w:t xml:space="preserve"> (</w:t>
            </w:r>
            <w:r w:rsidR="00AC1A45">
              <w:rPr>
                <w:color w:val="000000" w:themeColor="text1"/>
              </w:rPr>
              <w:t xml:space="preserve">sehr </w:t>
            </w:r>
            <w:r w:rsidRPr="006E198E">
              <w:rPr>
                <w:color w:val="000000" w:themeColor="text1"/>
              </w:rPr>
              <w:t>gut)</w:t>
            </w:r>
          </w:p>
          <w:p w14:paraId="04D64843" w14:textId="3274E246" w:rsidR="00D5005F" w:rsidRPr="006E198E" w:rsidRDefault="00D5005F">
            <w:pPr>
              <w:pStyle w:val="Header"/>
              <w:tabs>
                <w:tab w:val="clear" w:pos="4536"/>
                <w:tab w:val="clear" w:pos="9072"/>
              </w:tabs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Swagger</w:t>
            </w:r>
            <w:proofErr w:type="spellEnd"/>
            <w:r>
              <w:rPr>
                <w:color w:val="000000" w:themeColor="text1"/>
              </w:rPr>
              <w:t xml:space="preserve"> (gut)</w:t>
            </w:r>
          </w:p>
          <w:p w14:paraId="5EC63289" w14:textId="6E71F62F" w:rsidR="00215835" w:rsidRPr="006E198E" w:rsidRDefault="00215835">
            <w:pPr>
              <w:pStyle w:val="Header"/>
              <w:tabs>
                <w:tab w:val="clear" w:pos="4536"/>
                <w:tab w:val="clear" w:pos="9072"/>
              </w:tabs>
              <w:rPr>
                <w:color w:val="000000" w:themeColor="text1"/>
              </w:rPr>
            </w:pPr>
            <w:r w:rsidRPr="006E198E">
              <w:rPr>
                <w:color w:val="000000" w:themeColor="text1"/>
              </w:rPr>
              <w:t>Docker (gut)</w:t>
            </w:r>
          </w:p>
          <w:p w14:paraId="5531E9CA" w14:textId="02D8E24B" w:rsidR="003778E0" w:rsidRPr="00C7017A" w:rsidRDefault="00052C2B">
            <w:pPr>
              <w:pStyle w:val="Header"/>
              <w:tabs>
                <w:tab w:val="clear" w:pos="4536"/>
                <w:tab w:val="clear" w:pos="9072"/>
              </w:tabs>
              <w:rPr>
                <w:color w:val="000000" w:themeColor="text1"/>
              </w:rPr>
            </w:pPr>
            <w:proofErr w:type="spellStart"/>
            <w:r w:rsidRPr="00C7017A">
              <w:rPr>
                <w:color w:val="000000" w:themeColor="text1"/>
              </w:rPr>
              <w:t>LaTeX</w:t>
            </w:r>
            <w:proofErr w:type="spellEnd"/>
            <w:r w:rsidRPr="00C7017A">
              <w:rPr>
                <w:color w:val="000000" w:themeColor="text1"/>
              </w:rPr>
              <w:t xml:space="preserve"> (gut)</w:t>
            </w:r>
          </w:p>
          <w:p w14:paraId="599D5FF5" w14:textId="77777777" w:rsidR="003778E0" w:rsidRPr="00C7017A" w:rsidRDefault="00052C2B">
            <w:pPr>
              <w:pStyle w:val="Header"/>
              <w:tabs>
                <w:tab w:val="clear" w:pos="4536"/>
                <w:tab w:val="clear" w:pos="9072"/>
              </w:tabs>
              <w:rPr>
                <w:color w:val="000000" w:themeColor="text1"/>
              </w:rPr>
            </w:pPr>
            <w:proofErr w:type="spellStart"/>
            <w:r w:rsidRPr="00C7017A">
              <w:rPr>
                <w:color w:val="000000" w:themeColor="text1"/>
              </w:rPr>
              <w:t>Yocto</w:t>
            </w:r>
            <w:proofErr w:type="spellEnd"/>
            <w:r w:rsidRPr="00C7017A">
              <w:rPr>
                <w:color w:val="000000" w:themeColor="text1"/>
              </w:rPr>
              <w:t xml:space="preserve"> </w:t>
            </w:r>
            <w:r w:rsidR="004E5E44" w:rsidRPr="00C7017A">
              <w:rPr>
                <w:color w:val="000000" w:themeColor="text1"/>
              </w:rPr>
              <w:t xml:space="preserve">/ OE </w:t>
            </w:r>
            <w:r w:rsidRPr="00C7017A">
              <w:rPr>
                <w:color w:val="000000" w:themeColor="text1"/>
              </w:rPr>
              <w:t>(mittel)</w:t>
            </w:r>
          </w:p>
          <w:p w14:paraId="5401325D" w14:textId="77777777" w:rsidR="000E16FC" w:rsidRPr="000E16FC" w:rsidRDefault="000E16FC">
            <w:pPr>
              <w:pStyle w:val="Header"/>
              <w:tabs>
                <w:tab w:val="clear" w:pos="4536"/>
                <w:tab w:val="clear" w:pos="9072"/>
              </w:tabs>
              <w:rPr>
                <w:color w:val="000000" w:themeColor="text1"/>
              </w:rPr>
            </w:pPr>
            <w:r w:rsidRPr="000E16FC">
              <w:rPr>
                <w:color w:val="000000" w:themeColor="text1"/>
              </w:rPr>
              <w:t>Angular (gut)</w:t>
            </w:r>
          </w:p>
          <w:p w14:paraId="4C48A6FA" w14:textId="5C1586B1" w:rsidR="000E16FC" w:rsidRPr="000E16FC" w:rsidRDefault="000E16FC">
            <w:pPr>
              <w:pStyle w:val="Header"/>
              <w:tabs>
                <w:tab w:val="clear" w:pos="4536"/>
                <w:tab w:val="clear" w:pos="9072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Spring</w:t>
            </w:r>
            <w:r w:rsidRPr="000E16FC">
              <w:rPr>
                <w:color w:val="000000" w:themeColor="text1"/>
              </w:rPr>
              <w:t xml:space="preserve"> (gut)</w:t>
            </w:r>
          </w:p>
          <w:p w14:paraId="3CE1E88D" w14:textId="77777777" w:rsidR="000E16FC" w:rsidRDefault="000E16FC">
            <w:pPr>
              <w:pStyle w:val="Header"/>
              <w:tabs>
                <w:tab w:val="clear" w:pos="4536"/>
                <w:tab w:val="clear" w:pos="9072"/>
              </w:tabs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OSGi</w:t>
            </w:r>
            <w:proofErr w:type="spellEnd"/>
            <w:r w:rsidRPr="000E16FC">
              <w:rPr>
                <w:color w:val="000000" w:themeColor="text1"/>
              </w:rPr>
              <w:t xml:space="preserve"> (gut)</w:t>
            </w:r>
          </w:p>
          <w:p w14:paraId="1CE93607" w14:textId="312FDC57" w:rsidR="00D5005F" w:rsidRPr="000E16FC" w:rsidRDefault="00D5005F" w:rsidP="00EE29EC">
            <w:pPr>
              <w:pStyle w:val="Header"/>
              <w:tabs>
                <w:tab w:val="clear" w:pos="4536"/>
                <w:tab w:val="clear" w:pos="9072"/>
              </w:tabs>
              <w:spacing w:line="360" w:lineRule="auto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Hibernate</w:t>
            </w:r>
            <w:proofErr w:type="spellEnd"/>
            <w:r>
              <w:rPr>
                <w:color w:val="000000" w:themeColor="text1"/>
              </w:rPr>
              <w:t xml:space="preserve"> (gut)</w:t>
            </w:r>
          </w:p>
        </w:tc>
      </w:tr>
    </w:tbl>
    <w:p w14:paraId="21EE2E34" w14:textId="77777777" w:rsidR="003778E0" w:rsidRPr="000E16FC" w:rsidRDefault="003778E0">
      <w:pPr>
        <w:pStyle w:val="Header"/>
        <w:tabs>
          <w:tab w:val="clear" w:pos="4536"/>
          <w:tab w:val="clear" w:pos="9072"/>
        </w:tabs>
      </w:pPr>
    </w:p>
    <w:p w14:paraId="2C4FE833" w14:textId="77777777" w:rsidR="003778E0" w:rsidRPr="000E16FC" w:rsidRDefault="003778E0"/>
    <w:p w14:paraId="37CB9388" w14:textId="77777777" w:rsidR="003778E0" w:rsidRPr="000E16FC" w:rsidRDefault="003778E0"/>
    <w:sectPr w:rsidR="003778E0" w:rsidRPr="000E16FC" w:rsidSect="002A6ABB">
      <w:headerReference w:type="default" r:id="rId11"/>
      <w:footerReference w:type="default" r:id="rId12"/>
      <w:pgSz w:w="11906" w:h="16838"/>
      <w:pgMar w:top="1797" w:right="1417" w:bottom="1134" w:left="1417" w:header="5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1072AE" w14:textId="77777777" w:rsidR="004A471F" w:rsidRDefault="004A471F">
      <w:pPr>
        <w:spacing w:before="0"/>
      </w:pPr>
      <w:r>
        <w:separator/>
      </w:r>
    </w:p>
  </w:endnote>
  <w:endnote w:type="continuationSeparator" w:id="0">
    <w:p w14:paraId="1742D3B5" w14:textId="77777777" w:rsidR="004A471F" w:rsidRDefault="004A471F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himsy ICG">
    <w:panose1 w:val="020B0604020202020204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﷽﷽﷽﷽﷽﷽﷽﷽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 3">
    <w:panose1 w:val="050401020108070707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EF4A8" w14:textId="72DE1342" w:rsidR="00D5005F" w:rsidRPr="00154BFD" w:rsidRDefault="00D5005F">
    <w:pPr>
      <w:pStyle w:val="Footer"/>
      <w:rPr>
        <w:color w:val="0F80D0"/>
        <w:sz w:val="14"/>
        <w:lang w:val="en-US"/>
      </w:rPr>
    </w:pPr>
    <w:r w:rsidRPr="00154BFD">
      <w:rPr>
        <w:noProof/>
        <w:color w:val="0F80D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57F2E0A" wp14:editId="280B1B22">
              <wp:simplePos x="0" y="0"/>
              <wp:positionH relativeFrom="column">
                <wp:posOffset>0</wp:posOffset>
              </wp:positionH>
              <wp:positionV relativeFrom="paragraph">
                <wp:posOffset>-40005</wp:posOffset>
              </wp:positionV>
              <wp:extent cx="5829300" cy="0"/>
              <wp:effectExtent l="0" t="0" r="12700" b="12700"/>
              <wp:wrapNone/>
              <wp:docPr id="30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D0520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A3C63D" id="Line 10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3.15pt" to="459pt,-3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" strokecolor="#d0520f">
              <o:lock v:ext="edit" shapetype="f"/>
            </v:line>
          </w:pict>
        </mc:Fallback>
      </mc:AlternateContent>
    </w:r>
    <w:r w:rsidRPr="00154BFD">
      <w:rPr>
        <w:color w:val="0F80D0"/>
        <w:sz w:val="14"/>
        <w:lang w:val="en-US"/>
      </w:rPr>
      <w:t>Daniel Deusing</w:t>
    </w:r>
    <w:r w:rsidRPr="00154BFD">
      <w:rPr>
        <w:color w:val="0F80D0"/>
        <w:sz w:val="14"/>
        <w:lang w:val="en-US"/>
      </w:rPr>
      <w:tab/>
      <w:t xml:space="preserve">- </w:t>
    </w:r>
    <w:r w:rsidRPr="00154BFD">
      <w:rPr>
        <w:rStyle w:val="PageNumber"/>
        <w:color w:val="0F80D0"/>
        <w:sz w:val="14"/>
      </w:rPr>
      <w:fldChar w:fldCharType="begin"/>
    </w:r>
    <w:r w:rsidRPr="00154BFD">
      <w:rPr>
        <w:rStyle w:val="PageNumber"/>
        <w:color w:val="0F80D0"/>
        <w:sz w:val="14"/>
        <w:lang w:val="en-US"/>
      </w:rPr>
      <w:instrText xml:space="preserve"> PAGE </w:instrText>
    </w:r>
    <w:r w:rsidRPr="00154BFD">
      <w:rPr>
        <w:rStyle w:val="PageNumber"/>
        <w:color w:val="0F80D0"/>
        <w:sz w:val="14"/>
      </w:rPr>
      <w:fldChar w:fldCharType="separate"/>
    </w:r>
    <w:r w:rsidRPr="00154BFD">
      <w:rPr>
        <w:rStyle w:val="PageNumber"/>
        <w:noProof/>
        <w:color w:val="0F80D0"/>
        <w:sz w:val="14"/>
        <w:lang w:val="en-US"/>
      </w:rPr>
      <w:t>3</w:t>
    </w:r>
    <w:r w:rsidRPr="00154BFD">
      <w:rPr>
        <w:rStyle w:val="PageNumber"/>
        <w:color w:val="0F80D0"/>
        <w:sz w:val="14"/>
      </w:rPr>
      <w:fldChar w:fldCharType="end"/>
    </w:r>
    <w:r w:rsidRPr="00154BFD">
      <w:rPr>
        <w:rStyle w:val="PageNumber"/>
        <w:color w:val="0F80D0"/>
        <w:sz w:val="14"/>
        <w:lang w:val="en-US"/>
      </w:rPr>
      <w:t xml:space="preserve"> -</w:t>
    </w:r>
    <w:r w:rsidRPr="00154BFD">
      <w:rPr>
        <w:color w:val="0F80D0"/>
        <w:lang w:val="en-US"/>
      </w:rPr>
      <w:tab/>
    </w:r>
    <w:r w:rsidRPr="00154BFD">
      <w:rPr>
        <w:color w:val="0F80D0"/>
        <w:sz w:val="14"/>
        <w:lang w:val="en-US"/>
      </w:rPr>
      <w:t>© twiceD Technology GmbH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FB323" w14:textId="77777777" w:rsidR="004A471F" w:rsidRDefault="004A471F">
      <w:pPr>
        <w:spacing w:before="0"/>
      </w:pPr>
      <w:r>
        <w:separator/>
      </w:r>
    </w:p>
  </w:footnote>
  <w:footnote w:type="continuationSeparator" w:id="0">
    <w:p w14:paraId="3C308087" w14:textId="77777777" w:rsidR="004A471F" w:rsidRDefault="004A471F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BCF22" w14:textId="362E48D6" w:rsidR="00D5005F" w:rsidRDefault="00D5005F" w:rsidP="00154BFD">
    <w:pPr>
      <w:pStyle w:val="Header"/>
      <w:tabs>
        <w:tab w:val="clear" w:pos="9072"/>
        <w:tab w:val="right" w:pos="9360"/>
      </w:tabs>
      <w:jc w:val="right"/>
    </w:pPr>
    <w:r w:rsidRPr="00E11C7B">
      <w:rPr>
        <w:noProof/>
        <w:color w:val="D0520F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CA72208" wp14:editId="78D9A00C">
              <wp:simplePos x="0" y="0"/>
              <wp:positionH relativeFrom="column">
                <wp:posOffset>10335</wp:posOffset>
              </wp:positionH>
              <wp:positionV relativeFrom="paragraph">
                <wp:posOffset>624840</wp:posOffset>
              </wp:positionV>
              <wp:extent cx="5829300" cy="0"/>
              <wp:effectExtent l="0" t="0" r="12700" b="12700"/>
              <wp:wrapNone/>
              <wp:docPr id="3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D0520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434D7B" id="Line 10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8pt,49.2pt" to="459.8pt,49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" strokecolor="#d0520f">
              <o:lock v:ext="edit" shapetype="f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0E995D32" wp14:editId="65C2BA18">
          <wp:simplePos x="0" y="0"/>
          <wp:positionH relativeFrom="column">
            <wp:posOffset>4331160</wp:posOffset>
          </wp:positionH>
          <wp:positionV relativeFrom="paragraph">
            <wp:posOffset>77470</wp:posOffset>
          </wp:positionV>
          <wp:extent cx="1528445" cy="39878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8445" cy="398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46DB9"/>
    <w:multiLevelType w:val="hybridMultilevel"/>
    <w:tmpl w:val="5368187E"/>
    <w:lvl w:ilvl="0" w:tplc="04070005">
      <w:start w:val="1"/>
      <w:numFmt w:val="bullet"/>
      <w:lvlText w:val=""/>
      <w:lvlJc w:val="left"/>
      <w:pPr>
        <w:tabs>
          <w:tab w:val="num" w:pos="2136"/>
        </w:tabs>
        <w:ind w:left="213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4816AFA"/>
    <w:multiLevelType w:val="multilevel"/>
    <w:tmpl w:val="A1B64A0A"/>
    <w:lvl w:ilvl="0">
      <w:start w:val="1"/>
      <w:numFmt w:val="bullet"/>
      <w:lvlText w:val=""/>
      <w:lvlJc w:val="left"/>
      <w:pPr>
        <w:tabs>
          <w:tab w:val="num" w:pos="2136"/>
        </w:tabs>
        <w:ind w:left="2136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2136"/>
        </w:tabs>
        <w:ind w:left="2136" w:hanging="360"/>
      </w:pPr>
      <w:rPr>
        <w:rFonts w:ascii="Wingdings" w:hAnsi="Wingdings" w:hint="default"/>
      </w:rPr>
    </w:lvl>
    <w:lvl w:ilvl="2">
      <w:start w:val="1"/>
      <w:numFmt w:val="bullet"/>
      <w:lvlRestart w:val="1"/>
      <w:lvlText w:val=""/>
      <w:lvlJc w:val="left"/>
      <w:pPr>
        <w:tabs>
          <w:tab w:val="num" w:pos="2496"/>
        </w:tabs>
        <w:ind w:left="249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56"/>
        </w:tabs>
        <w:ind w:left="2856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3216"/>
        </w:tabs>
        <w:ind w:left="3216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656"/>
        </w:tabs>
        <w:ind w:left="4656" w:hanging="360"/>
      </w:pPr>
      <w:rPr>
        <w:rFonts w:ascii="Symbol" w:hAnsi="Symbol" w:hint="default"/>
      </w:rPr>
    </w:lvl>
  </w:abstractNum>
  <w:abstractNum w:abstractNumId="2" w15:restartNumberingAfterBreak="0">
    <w:nsid w:val="062F68DF"/>
    <w:multiLevelType w:val="hybridMultilevel"/>
    <w:tmpl w:val="00261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5C1BE5"/>
    <w:multiLevelType w:val="hybridMultilevel"/>
    <w:tmpl w:val="BFB2C1AC"/>
    <w:lvl w:ilvl="0" w:tplc="04070005">
      <w:start w:val="1"/>
      <w:numFmt w:val="bullet"/>
      <w:lvlText w:val=""/>
      <w:lvlJc w:val="left"/>
      <w:pPr>
        <w:tabs>
          <w:tab w:val="num" w:pos="2136"/>
        </w:tabs>
        <w:ind w:left="213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10BF1665"/>
    <w:multiLevelType w:val="hybridMultilevel"/>
    <w:tmpl w:val="A27AD500"/>
    <w:lvl w:ilvl="0" w:tplc="04070005">
      <w:start w:val="1"/>
      <w:numFmt w:val="bullet"/>
      <w:lvlText w:val=""/>
      <w:lvlJc w:val="left"/>
      <w:pPr>
        <w:tabs>
          <w:tab w:val="num" w:pos="2136"/>
        </w:tabs>
        <w:ind w:left="213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198C35E2"/>
    <w:multiLevelType w:val="hybridMultilevel"/>
    <w:tmpl w:val="DF38FE3E"/>
    <w:lvl w:ilvl="0" w:tplc="34C830F4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10A3B0A"/>
    <w:multiLevelType w:val="hybridMultilevel"/>
    <w:tmpl w:val="444C6314"/>
    <w:lvl w:ilvl="0" w:tplc="04070005">
      <w:start w:val="1"/>
      <w:numFmt w:val="bullet"/>
      <w:lvlText w:val=""/>
      <w:lvlJc w:val="left"/>
      <w:pPr>
        <w:tabs>
          <w:tab w:val="num" w:pos="2136"/>
        </w:tabs>
        <w:ind w:left="213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22891157"/>
    <w:multiLevelType w:val="hybridMultilevel"/>
    <w:tmpl w:val="E474B87E"/>
    <w:lvl w:ilvl="0" w:tplc="04070005">
      <w:start w:val="1"/>
      <w:numFmt w:val="bullet"/>
      <w:lvlText w:val=""/>
      <w:lvlJc w:val="left"/>
      <w:pPr>
        <w:tabs>
          <w:tab w:val="num" w:pos="2130"/>
        </w:tabs>
        <w:ind w:left="213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850"/>
        </w:tabs>
        <w:ind w:left="285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570"/>
        </w:tabs>
        <w:ind w:left="35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290"/>
        </w:tabs>
        <w:ind w:left="42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010"/>
        </w:tabs>
        <w:ind w:left="501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730"/>
        </w:tabs>
        <w:ind w:left="57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450"/>
        </w:tabs>
        <w:ind w:left="64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170"/>
        </w:tabs>
        <w:ind w:left="717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890"/>
        </w:tabs>
        <w:ind w:left="7890" w:hanging="360"/>
      </w:pPr>
      <w:rPr>
        <w:rFonts w:ascii="Wingdings" w:hAnsi="Wingdings" w:hint="default"/>
      </w:rPr>
    </w:lvl>
  </w:abstractNum>
  <w:abstractNum w:abstractNumId="8" w15:restartNumberingAfterBreak="0">
    <w:nsid w:val="250029B2"/>
    <w:multiLevelType w:val="hybridMultilevel"/>
    <w:tmpl w:val="BBA4019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246BA5"/>
    <w:multiLevelType w:val="hybridMultilevel"/>
    <w:tmpl w:val="C65C6248"/>
    <w:lvl w:ilvl="0" w:tplc="04070005">
      <w:start w:val="1"/>
      <w:numFmt w:val="bullet"/>
      <w:lvlText w:val=""/>
      <w:lvlJc w:val="left"/>
      <w:pPr>
        <w:tabs>
          <w:tab w:val="num" w:pos="2136"/>
        </w:tabs>
        <w:ind w:left="213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2ECA485D"/>
    <w:multiLevelType w:val="hybridMultilevel"/>
    <w:tmpl w:val="AE847B2C"/>
    <w:lvl w:ilvl="0" w:tplc="04070005">
      <w:start w:val="1"/>
      <w:numFmt w:val="bullet"/>
      <w:lvlText w:val=""/>
      <w:lvlJc w:val="left"/>
      <w:pPr>
        <w:tabs>
          <w:tab w:val="num" w:pos="2136"/>
        </w:tabs>
        <w:ind w:left="213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2F407646"/>
    <w:multiLevelType w:val="hybridMultilevel"/>
    <w:tmpl w:val="62523A12"/>
    <w:lvl w:ilvl="0" w:tplc="04070005">
      <w:start w:val="1"/>
      <w:numFmt w:val="bullet"/>
      <w:lvlText w:val=""/>
      <w:lvlJc w:val="left"/>
      <w:pPr>
        <w:tabs>
          <w:tab w:val="num" w:pos="2136"/>
        </w:tabs>
        <w:ind w:left="213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12" w15:restartNumberingAfterBreak="0">
    <w:nsid w:val="2FF20194"/>
    <w:multiLevelType w:val="hybridMultilevel"/>
    <w:tmpl w:val="809446B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B64B00"/>
    <w:multiLevelType w:val="hybridMultilevel"/>
    <w:tmpl w:val="FB7C573C"/>
    <w:lvl w:ilvl="0" w:tplc="04070005">
      <w:start w:val="1"/>
      <w:numFmt w:val="bullet"/>
      <w:lvlText w:val=""/>
      <w:lvlJc w:val="left"/>
      <w:pPr>
        <w:tabs>
          <w:tab w:val="num" w:pos="2136"/>
        </w:tabs>
        <w:ind w:left="213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14" w15:restartNumberingAfterBreak="0">
    <w:nsid w:val="3AEA643C"/>
    <w:multiLevelType w:val="hybridMultilevel"/>
    <w:tmpl w:val="513825E4"/>
    <w:lvl w:ilvl="0" w:tplc="04070005">
      <w:start w:val="1"/>
      <w:numFmt w:val="bullet"/>
      <w:lvlText w:val=""/>
      <w:lvlJc w:val="left"/>
      <w:pPr>
        <w:tabs>
          <w:tab w:val="num" w:pos="2130"/>
        </w:tabs>
        <w:ind w:left="213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850"/>
        </w:tabs>
        <w:ind w:left="285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570"/>
        </w:tabs>
        <w:ind w:left="35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290"/>
        </w:tabs>
        <w:ind w:left="42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010"/>
        </w:tabs>
        <w:ind w:left="501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730"/>
        </w:tabs>
        <w:ind w:left="57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450"/>
        </w:tabs>
        <w:ind w:left="64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170"/>
        </w:tabs>
        <w:ind w:left="717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890"/>
        </w:tabs>
        <w:ind w:left="7890" w:hanging="360"/>
      </w:pPr>
      <w:rPr>
        <w:rFonts w:ascii="Wingdings" w:hAnsi="Wingdings" w:hint="default"/>
      </w:rPr>
    </w:lvl>
  </w:abstractNum>
  <w:abstractNum w:abstractNumId="15" w15:restartNumberingAfterBreak="0">
    <w:nsid w:val="416C0D94"/>
    <w:multiLevelType w:val="hybridMultilevel"/>
    <w:tmpl w:val="2E76E52C"/>
    <w:lvl w:ilvl="0" w:tplc="04070005">
      <w:start w:val="1"/>
      <w:numFmt w:val="bullet"/>
      <w:lvlText w:val=""/>
      <w:lvlJc w:val="left"/>
      <w:pPr>
        <w:tabs>
          <w:tab w:val="num" w:pos="2130"/>
        </w:tabs>
        <w:ind w:left="213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850"/>
        </w:tabs>
        <w:ind w:left="285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570"/>
        </w:tabs>
        <w:ind w:left="35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290"/>
        </w:tabs>
        <w:ind w:left="42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010"/>
        </w:tabs>
        <w:ind w:left="501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730"/>
        </w:tabs>
        <w:ind w:left="57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450"/>
        </w:tabs>
        <w:ind w:left="64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170"/>
        </w:tabs>
        <w:ind w:left="717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890"/>
        </w:tabs>
        <w:ind w:left="7890" w:hanging="360"/>
      </w:pPr>
      <w:rPr>
        <w:rFonts w:ascii="Wingdings" w:hAnsi="Wingdings" w:hint="default"/>
      </w:rPr>
    </w:lvl>
  </w:abstractNum>
  <w:abstractNum w:abstractNumId="16" w15:restartNumberingAfterBreak="0">
    <w:nsid w:val="43A712F0"/>
    <w:multiLevelType w:val="hybridMultilevel"/>
    <w:tmpl w:val="75D87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5367DE"/>
    <w:multiLevelType w:val="hybridMultilevel"/>
    <w:tmpl w:val="1CA89F28"/>
    <w:lvl w:ilvl="0" w:tplc="04070005">
      <w:start w:val="1"/>
      <w:numFmt w:val="bullet"/>
      <w:lvlText w:val=""/>
      <w:lvlJc w:val="left"/>
      <w:pPr>
        <w:tabs>
          <w:tab w:val="num" w:pos="2136"/>
        </w:tabs>
        <w:ind w:left="213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18" w15:restartNumberingAfterBreak="0">
    <w:nsid w:val="479D1D06"/>
    <w:multiLevelType w:val="hybridMultilevel"/>
    <w:tmpl w:val="46BE4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016FF0"/>
    <w:multiLevelType w:val="hybridMultilevel"/>
    <w:tmpl w:val="42D69DE6"/>
    <w:lvl w:ilvl="0" w:tplc="2A26497C">
      <w:start w:val="1"/>
      <w:numFmt w:val="bullet"/>
      <w:lvlText w:val=""/>
      <w:lvlJc w:val="left"/>
      <w:pPr>
        <w:tabs>
          <w:tab w:val="num" w:pos="500"/>
        </w:tabs>
        <w:ind w:left="310" w:hanging="170"/>
      </w:pPr>
      <w:rPr>
        <w:rFonts w:ascii="Wingdings" w:hAnsi="Wingdings" w:hint="default"/>
        <w:color w:val="999999"/>
        <w:sz w:val="24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16167D"/>
    <w:multiLevelType w:val="hybridMultilevel"/>
    <w:tmpl w:val="C7A20DBC"/>
    <w:lvl w:ilvl="0" w:tplc="04070005">
      <w:start w:val="1"/>
      <w:numFmt w:val="bullet"/>
      <w:lvlText w:val=""/>
      <w:lvlJc w:val="left"/>
      <w:pPr>
        <w:tabs>
          <w:tab w:val="num" w:pos="2136"/>
        </w:tabs>
        <w:ind w:left="213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21" w15:restartNumberingAfterBreak="0">
    <w:nsid w:val="53B635E9"/>
    <w:multiLevelType w:val="hybridMultilevel"/>
    <w:tmpl w:val="7DAC9602"/>
    <w:lvl w:ilvl="0" w:tplc="5284F2B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himsy ICG" w:hAnsi="Whimsy ICG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himsy ICG" w:hAnsi="Whimsy ICG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himsy ICG" w:hAnsi="Whimsy ICG" w:hint="default"/>
      </w:rPr>
    </w:lvl>
  </w:abstractNum>
  <w:abstractNum w:abstractNumId="22" w15:restartNumberingAfterBreak="0">
    <w:nsid w:val="54E479B5"/>
    <w:multiLevelType w:val="hybridMultilevel"/>
    <w:tmpl w:val="D5E2C130"/>
    <w:lvl w:ilvl="0" w:tplc="04070005">
      <w:start w:val="1"/>
      <w:numFmt w:val="bullet"/>
      <w:lvlText w:val=""/>
      <w:lvlJc w:val="left"/>
      <w:pPr>
        <w:tabs>
          <w:tab w:val="num" w:pos="2136"/>
        </w:tabs>
        <w:ind w:left="213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23" w15:restartNumberingAfterBreak="0">
    <w:nsid w:val="599F7C9F"/>
    <w:multiLevelType w:val="hybridMultilevel"/>
    <w:tmpl w:val="68588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2657E9"/>
    <w:multiLevelType w:val="hybridMultilevel"/>
    <w:tmpl w:val="9CF02734"/>
    <w:lvl w:ilvl="0" w:tplc="04070005">
      <w:start w:val="1"/>
      <w:numFmt w:val="bullet"/>
      <w:lvlText w:val=""/>
      <w:lvlJc w:val="left"/>
      <w:pPr>
        <w:tabs>
          <w:tab w:val="num" w:pos="2136"/>
        </w:tabs>
        <w:ind w:left="213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25" w15:restartNumberingAfterBreak="0">
    <w:nsid w:val="62BF0F2A"/>
    <w:multiLevelType w:val="hybridMultilevel"/>
    <w:tmpl w:val="FD58B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5A31CD"/>
    <w:multiLevelType w:val="hybridMultilevel"/>
    <w:tmpl w:val="290625AC"/>
    <w:lvl w:ilvl="0" w:tplc="1BE6C3CE">
      <w:start w:val="200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441184"/>
    <w:multiLevelType w:val="hybridMultilevel"/>
    <w:tmpl w:val="43568E1C"/>
    <w:lvl w:ilvl="0" w:tplc="04070005">
      <w:start w:val="1"/>
      <w:numFmt w:val="bullet"/>
      <w:lvlText w:val=""/>
      <w:lvlJc w:val="left"/>
      <w:pPr>
        <w:tabs>
          <w:tab w:val="num" w:pos="2136"/>
        </w:tabs>
        <w:ind w:left="213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28" w15:restartNumberingAfterBreak="0">
    <w:nsid w:val="6F2D683D"/>
    <w:multiLevelType w:val="hybridMultilevel"/>
    <w:tmpl w:val="1E80646A"/>
    <w:lvl w:ilvl="0" w:tplc="CEECAA18">
      <w:start w:val="1"/>
      <w:numFmt w:val="bullet"/>
      <w:pStyle w:val="aufz01"/>
      <w:lvlText w:val=""/>
      <w:lvlJc w:val="left"/>
      <w:pPr>
        <w:tabs>
          <w:tab w:val="num" w:pos="360"/>
        </w:tabs>
        <w:ind w:left="170" w:hanging="170"/>
      </w:pPr>
      <w:rPr>
        <w:rFonts w:ascii="Wingdings" w:hAnsi="Wingdings" w:hint="default"/>
        <w:color w:val="999999"/>
        <w:sz w:val="24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himsy ICG" w:hAnsi="Whimsy ICG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himsy ICG" w:hAnsi="Whimsy ICG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himsy ICG" w:hAnsi="Whimsy ICG" w:hint="default"/>
      </w:rPr>
    </w:lvl>
  </w:abstractNum>
  <w:abstractNum w:abstractNumId="29" w15:restartNumberingAfterBreak="0">
    <w:nsid w:val="748B3C9E"/>
    <w:multiLevelType w:val="hybridMultilevel"/>
    <w:tmpl w:val="988A5E56"/>
    <w:lvl w:ilvl="0" w:tplc="04070005">
      <w:start w:val="1"/>
      <w:numFmt w:val="bullet"/>
      <w:lvlText w:val=""/>
      <w:lvlJc w:val="left"/>
      <w:pPr>
        <w:tabs>
          <w:tab w:val="num" w:pos="2136"/>
        </w:tabs>
        <w:ind w:left="213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30" w15:restartNumberingAfterBreak="0">
    <w:nsid w:val="766A1CAF"/>
    <w:multiLevelType w:val="hybridMultilevel"/>
    <w:tmpl w:val="337EFA14"/>
    <w:lvl w:ilvl="0" w:tplc="04070005">
      <w:start w:val="1"/>
      <w:numFmt w:val="bullet"/>
      <w:lvlText w:val=""/>
      <w:lvlJc w:val="left"/>
      <w:pPr>
        <w:tabs>
          <w:tab w:val="num" w:pos="2136"/>
        </w:tabs>
        <w:ind w:left="213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31" w15:restartNumberingAfterBreak="0">
    <w:nsid w:val="7E722ED5"/>
    <w:multiLevelType w:val="hybridMultilevel"/>
    <w:tmpl w:val="D07E0074"/>
    <w:lvl w:ilvl="0" w:tplc="04070005">
      <w:start w:val="1"/>
      <w:numFmt w:val="bullet"/>
      <w:lvlText w:val=""/>
      <w:lvlJc w:val="left"/>
      <w:pPr>
        <w:tabs>
          <w:tab w:val="num" w:pos="2136"/>
        </w:tabs>
        <w:ind w:left="213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1"/>
  </w:num>
  <w:num w:numId="3">
    <w:abstractNumId w:val="28"/>
  </w:num>
  <w:num w:numId="4">
    <w:abstractNumId w:val="28"/>
  </w:num>
  <w:num w:numId="5">
    <w:abstractNumId w:val="28"/>
  </w:num>
  <w:num w:numId="6">
    <w:abstractNumId w:val="28"/>
  </w:num>
  <w:num w:numId="7">
    <w:abstractNumId w:val="28"/>
  </w:num>
  <w:num w:numId="8">
    <w:abstractNumId w:val="28"/>
  </w:num>
  <w:num w:numId="9">
    <w:abstractNumId w:val="19"/>
  </w:num>
  <w:num w:numId="10">
    <w:abstractNumId w:val="12"/>
  </w:num>
  <w:num w:numId="11">
    <w:abstractNumId w:val="28"/>
  </w:num>
  <w:num w:numId="12">
    <w:abstractNumId w:val="28"/>
  </w:num>
  <w:num w:numId="13">
    <w:abstractNumId w:val="20"/>
  </w:num>
  <w:num w:numId="14">
    <w:abstractNumId w:val="15"/>
  </w:num>
  <w:num w:numId="15">
    <w:abstractNumId w:val="7"/>
  </w:num>
  <w:num w:numId="16">
    <w:abstractNumId w:val="14"/>
  </w:num>
  <w:num w:numId="17">
    <w:abstractNumId w:val="0"/>
  </w:num>
  <w:num w:numId="18">
    <w:abstractNumId w:val="30"/>
  </w:num>
  <w:num w:numId="19">
    <w:abstractNumId w:val="17"/>
  </w:num>
  <w:num w:numId="20">
    <w:abstractNumId w:val="6"/>
  </w:num>
  <w:num w:numId="21">
    <w:abstractNumId w:val="9"/>
  </w:num>
  <w:num w:numId="22">
    <w:abstractNumId w:val="27"/>
  </w:num>
  <w:num w:numId="23">
    <w:abstractNumId w:val="10"/>
  </w:num>
  <w:num w:numId="24">
    <w:abstractNumId w:val="22"/>
  </w:num>
  <w:num w:numId="25">
    <w:abstractNumId w:val="29"/>
  </w:num>
  <w:num w:numId="26">
    <w:abstractNumId w:val="13"/>
  </w:num>
  <w:num w:numId="27">
    <w:abstractNumId w:val="31"/>
  </w:num>
  <w:num w:numId="28">
    <w:abstractNumId w:val="1"/>
  </w:num>
  <w:num w:numId="29">
    <w:abstractNumId w:val="4"/>
  </w:num>
  <w:num w:numId="30">
    <w:abstractNumId w:val="3"/>
  </w:num>
  <w:num w:numId="31">
    <w:abstractNumId w:val="11"/>
  </w:num>
  <w:num w:numId="32">
    <w:abstractNumId w:val="24"/>
  </w:num>
  <w:num w:numId="33">
    <w:abstractNumId w:val="8"/>
  </w:num>
  <w:num w:numId="34">
    <w:abstractNumId w:val="26"/>
  </w:num>
  <w:num w:numId="35">
    <w:abstractNumId w:val="28"/>
  </w:num>
  <w:num w:numId="36">
    <w:abstractNumId w:val="28"/>
  </w:num>
  <w:num w:numId="37">
    <w:abstractNumId w:val="28"/>
  </w:num>
  <w:num w:numId="38">
    <w:abstractNumId w:val="2"/>
  </w:num>
  <w:num w:numId="39">
    <w:abstractNumId w:val="16"/>
  </w:num>
  <w:num w:numId="40">
    <w:abstractNumId w:val="18"/>
  </w:num>
  <w:num w:numId="41">
    <w:abstractNumId w:val="23"/>
  </w:num>
  <w:num w:numId="4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36"/>
  <w:proofState w:spelling="clean" w:grammar="clean"/>
  <w:attachedTemplate r:id="rId1"/>
  <w:defaultTabStop w:val="709"/>
  <w:autoHyphenation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8E0"/>
    <w:rsid w:val="000226E4"/>
    <w:rsid w:val="00027756"/>
    <w:rsid w:val="00052C2B"/>
    <w:rsid w:val="0006043E"/>
    <w:rsid w:val="00083BCB"/>
    <w:rsid w:val="000A2354"/>
    <w:rsid w:val="000B14FF"/>
    <w:rsid w:val="000C2DB3"/>
    <w:rsid w:val="000E16FC"/>
    <w:rsid w:val="0011263E"/>
    <w:rsid w:val="00141B65"/>
    <w:rsid w:val="00154BFD"/>
    <w:rsid w:val="001C5311"/>
    <w:rsid w:val="001D44AD"/>
    <w:rsid w:val="001D4E5E"/>
    <w:rsid w:val="00215835"/>
    <w:rsid w:val="002255EC"/>
    <w:rsid w:val="0023362B"/>
    <w:rsid w:val="00241D98"/>
    <w:rsid w:val="002842FD"/>
    <w:rsid w:val="002A6ABB"/>
    <w:rsid w:val="002F31CB"/>
    <w:rsid w:val="00302F1D"/>
    <w:rsid w:val="00322DFE"/>
    <w:rsid w:val="00326850"/>
    <w:rsid w:val="003461A0"/>
    <w:rsid w:val="003778E0"/>
    <w:rsid w:val="003864A4"/>
    <w:rsid w:val="00392A12"/>
    <w:rsid w:val="003B6788"/>
    <w:rsid w:val="003C6BDE"/>
    <w:rsid w:val="003F7E99"/>
    <w:rsid w:val="00416578"/>
    <w:rsid w:val="004620AF"/>
    <w:rsid w:val="00465751"/>
    <w:rsid w:val="004A471F"/>
    <w:rsid w:val="004A7608"/>
    <w:rsid w:val="004C0C7B"/>
    <w:rsid w:val="004D06AE"/>
    <w:rsid w:val="004E5689"/>
    <w:rsid w:val="004E5E44"/>
    <w:rsid w:val="004E643F"/>
    <w:rsid w:val="00516350"/>
    <w:rsid w:val="00554CD0"/>
    <w:rsid w:val="00573987"/>
    <w:rsid w:val="00580D96"/>
    <w:rsid w:val="00590324"/>
    <w:rsid w:val="00614AE8"/>
    <w:rsid w:val="00661EAB"/>
    <w:rsid w:val="0068224B"/>
    <w:rsid w:val="00693983"/>
    <w:rsid w:val="006B19F9"/>
    <w:rsid w:val="006B1E39"/>
    <w:rsid w:val="006E198E"/>
    <w:rsid w:val="006E77AC"/>
    <w:rsid w:val="00731AAF"/>
    <w:rsid w:val="007610FB"/>
    <w:rsid w:val="00777100"/>
    <w:rsid w:val="00785154"/>
    <w:rsid w:val="007A1E2F"/>
    <w:rsid w:val="007B6C8A"/>
    <w:rsid w:val="007C1C39"/>
    <w:rsid w:val="007F6816"/>
    <w:rsid w:val="00803315"/>
    <w:rsid w:val="008128CD"/>
    <w:rsid w:val="008416D7"/>
    <w:rsid w:val="00875133"/>
    <w:rsid w:val="00877087"/>
    <w:rsid w:val="008A17BC"/>
    <w:rsid w:val="008B56BB"/>
    <w:rsid w:val="008D1089"/>
    <w:rsid w:val="008D27C4"/>
    <w:rsid w:val="008E258F"/>
    <w:rsid w:val="008F33D8"/>
    <w:rsid w:val="0093048E"/>
    <w:rsid w:val="009529A0"/>
    <w:rsid w:val="0098544E"/>
    <w:rsid w:val="009D6601"/>
    <w:rsid w:val="009E7CA7"/>
    <w:rsid w:val="00A101D5"/>
    <w:rsid w:val="00A555D1"/>
    <w:rsid w:val="00A57382"/>
    <w:rsid w:val="00A66E79"/>
    <w:rsid w:val="00A76594"/>
    <w:rsid w:val="00A92CB5"/>
    <w:rsid w:val="00AA304C"/>
    <w:rsid w:val="00AC1A45"/>
    <w:rsid w:val="00AD504C"/>
    <w:rsid w:val="00AE2DFF"/>
    <w:rsid w:val="00B11724"/>
    <w:rsid w:val="00B15C2B"/>
    <w:rsid w:val="00BC70E1"/>
    <w:rsid w:val="00BD67AE"/>
    <w:rsid w:val="00C7017A"/>
    <w:rsid w:val="00D4781B"/>
    <w:rsid w:val="00D5005F"/>
    <w:rsid w:val="00D642B6"/>
    <w:rsid w:val="00D6548A"/>
    <w:rsid w:val="00DA6199"/>
    <w:rsid w:val="00DC2859"/>
    <w:rsid w:val="00DE085E"/>
    <w:rsid w:val="00DF4E33"/>
    <w:rsid w:val="00E20759"/>
    <w:rsid w:val="00E31343"/>
    <w:rsid w:val="00E64514"/>
    <w:rsid w:val="00EE29EC"/>
    <w:rsid w:val="00EE7781"/>
    <w:rsid w:val="00F54236"/>
    <w:rsid w:val="00FA6DE0"/>
    <w:rsid w:val="00FC5B75"/>
    <w:rsid w:val="00FD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26B2EEA1"/>
  <w15:chartTrackingRefBased/>
  <w15:docId w15:val="{56E53C02-918E-A64B-96B0-5EFA129DE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/>
    </w:pPr>
    <w:rPr>
      <w:rFonts w:ascii="Arial" w:hAnsi="Arial"/>
      <w:sz w:val="18"/>
      <w:szCs w:val="24"/>
      <w:lang w:eastAsia="de-DE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 Narrow" w:hAnsi="Arial Narrow"/>
      <w:b/>
      <w:bCs/>
      <w:color w:val="80808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Footer">
    <w:name w:val="footer"/>
    <w:basedOn w:val="Normal"/>
    <w:semiHidden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semiHidden/>
  </w:style>
  <w:style w:type="paragraph" w:customStyle="1" w:styleId="xl24">
    <w:name w:val="xl24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Arial Unicode MS" w:cs="Arial"/>
      <w:sz w:val="16"/>
      <w:szCs w:val="16"/>
    </w:rPr>
  </w:style>
  <w:style w:type="paragraph" w:customStyle="1" w:styleId="xl25">
    <w:name w:val="xl2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Arial Unicode MS" w:cs="Arial"/>
      <w:sz w:val="16"/>
      <w:szCs w:val="16"/>
    </w:rPr>
  </w:style>
  <w:style w:type="paragraph" w:customStyle="1" w:styleId="xl26">
    <w:name w:val="xl26"/>
    <w:basedOn w:val="Normal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Arial Unicode MS" w:cs="Arial"/>
      <w:sz w:val="16"/>
      <w:szCs w:val="16"/>
    </w:rPr>
  </w:style>
  <w:style w:type="paragraph" w:customStyle="1" w:styleId="xl27">
    <w:name w:val="xl27"/>
    <w:basedOn w:val="Normal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Arial Unicode MS" w:cs="Arial"/>
      <w:sz w:val="16"/>
      <w:szCs w:val="16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aufz01">
    <w:name w:val="aufz01"/>
    <w:basedOn w:val="Normal"/>
    <w:pPr>
      <w:numPr>
        <w:numId w:val="3"/>
      </w:numPr>
      <w:spacing w:before="40"/>
    </w:pPr>
    <w:rPr>
      <w:lang w:val="en-GB"/>
    </w:rPr>
  </w:style>
  <w:style w:type="paragraph" w:customStyle="1" w:styleId="aufz01erstezeile">
    <w:name w:val="aufz01erste_zeile"/>
    <w:basedOn w:val="aufz01"/>
    <w:next w:val="Normal"/>
    <w:pPr>
      <w:spacing w:before="120"/>
    </w:pPr>
  </w:style>
  <w:style w:type="paragraph" w:customStyle="1" w:styleId="absatzerstezeile">
    <w:name w:val="absatz erste zeile"/>
    <w:basedOn w:val="Normal"/>
    <w:next w:val="Normal"/>
  </w:style>
  <w:style w:type="paragraph" w:styleId="Caption">
    <w:name w:val="caption"/>
    <w:basedOn w:val="Normal"/>
    <w:next w:val="Normal"/>
    <w:qFormat/>
    <w:pPr>
      <w:spacing w:after="120"/>
    </w:pPr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9D66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27756"/>
    <w:pPr>
      <w:spacing w:before="0"/>
    </w:pPr>
    <w:rPr>
      <w:rFonts w:ascii="Times New Roman" w:hAnsi="Times New Roman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756"/>
    <w:rPr>
      <w:sz w:val="18"/>
      <w:szCs w:val="18"/>
      <w:lang w:eastAsia="de-DE"/>
    </w:rPr>
  </w:style>
  <w:style w:type="table" w:styleId="TableGrid">
    <w:name w:val="Table Grid"/>
    <w:basedOn w:val="TableNormal"/>
    <w:uiPriority w:val="39"/>
    <w:rsid w:val="006E19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F7E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7E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51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demo.promonco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en\_Hyperskill\Vorlagen\Deutsche%20Vorlagen\Mitarbeiterprofil_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2937E075-2587-4B42-A1FB-13B314C8E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C:\Daten\_Hyperskill\Vorlagen\Deutsche Vorlagen\Mitarbeiterprofil_D.dot</Template>
  <TotalTime>215</TotalTime>
  <Pages>11</Pages>
  <Words>2264</Words>
  <Characters>12911</Characters>
  <Application>Microsoft Office Word</Application>
  <DocSecurity>0</DocSecurity>
  <Lines>107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Mitarbeiter-Profil</vt:lpstr>
      <vt:lpstr>Mitarbeiter-Profil</vt:lpstr>
    </vt:vector>
  </TitlesOfParts>
  <Company>hyperSKILL GmbH</Company>
  <LinksUpToDate>false</LinksUpToDate>
  <CharactersWithSpaces>15145</CharactersWithSpaces>
  <SharedDoc>false</SharedDoc>
  <HLinks>
    <vt:vector size="6" baseType="variant">
      <vt:variant>
        <vt:i4>5046314</vt:i4>
      </vt:variant>
      <vt:variant>
        <vt:i4>4855</vt:i4>
      </vt:variant>
      <vt:variant>
        <vt:i4>1025</vt:i4>
      </vt:variant>
      <vt:variant>
        <vt:i4>1</vt:i4>
      </vt:variant>
      <vt:variant>
        <vt:lpwstr>P:\Neues Layout Homepage\Image\hylogo001g.jpg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Mitarbeiter-Profil</dc:title>
  <dc:subject/>
  <dc:creator>Krobs</dc:creator>
  <cp:keywords/>
  <dc:description/>
  <cp:lastModifiedBy>Daniel Deusing</cp:lastModifiedBy>
  <cp:revision>27</cp:revision>
  <cp:lastPrinted>2018-08-07T13:09:00Z</cp:lastPrinted>
  <dcterms:created xsi:type="dcterms:W3CDTF">2018-08-07T13:09:00Z</dcterms:created>
  <dcterms:modified xsi:type="dcterms:W3CDTF">2021-10-25T15:34:00Z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235732229</vt:i4>
  </property>
  <property fmtid="{D5CDD505-2E9C-101B-9397-08002B2CF9AE}" pid="3" name="_EmailSubject">
    <vt:lpwstr>Deutsche Vorlage</vt:lpwstr>
  </property>
  <property fmtid="{D5CDD505-2E9C-101B-9397-08002B2CF9AE}" pid="4" name="_AuthorEmail">
    <vt:lpwstr>Tobias.Krobs@hyperskill.de</vt:lpwstr>
  </property>
  <property fmtid="{D5CDD505-2E9C-101B-9397-08002B2CF9AE}" pid="5" name="_AuthorEmailDisplayName">
    <vt:lpwstr>T.Krobs</vt:lpwstr>
  </property>
</Properties>
</file>